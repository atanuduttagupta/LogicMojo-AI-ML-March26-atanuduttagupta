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7691" w14:textId="7CEC33B4" w:rsidR="00D077E9" w:rsidRDefault="00C80BDF" w:rsidP="00D70D02">
      <w:r>
        <w:rPr>
          <w:noProof/>
        </w:rPr>
        <mc:AlternateContent>
          <mc:Choice Requires="wps">
            <w:drawing>
              <wp:anchor distT="0" distB="0" distL="114300" distR="114300" simplePos="0" relativeHeight="251660288" behindDoc="1" locked="0" layoutInCell="1" allowOverlap="1" wp14:anchorId="1F225A27" wp14:editId="3141DE10">
                <wp:simplePos x="0" y="0"/>
                <wp:positionH relativeFrom="column">
                  <wp:posOffset>-205740</wp:posOffset>
                </wp:positionH>
                <wp:positionV relativeFrom="page">
                  <wp:posOffset>899160</wp:posOffset>
                </wp:positionV>
                <wp:extent cx="4358640" cy="7772400"/>
                <wp:effectExtent l="0" t="0" r="3810"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4358640" cy="777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2E88A0" w14:textId="77777777" w:rsidR="00D42430" w:rsidRPr="00251BD0" w:rsidRDefault="00D42430" w:rsidP="00D42430">
                            <w:pPr>
                              <w:jc w:val="center"/>
                              <w:rPr>
                                <w:rFonts w:asciiTheme="majorHAnsi" w:eastAsiaTheme="majorEastAsia" w:hAnsiTheme="majorHAnsi" w:cstheme="majorBidi"/>
                                <w:color w:val="061F57" w:themeColor="text2" w:themeShade="BF"/>
                                <w:kern w:val="28"/>
                                <w:sz w:val="32"/>
                                <w:szCs w:val="32"/>
                              </w:rPr>
                            </w:pPr>
                            <w:r w:rsidRPr="00251BD0">
                              <w:rPr>
                                <w:rFonts w:asciiTheme="majorHAnsi" w:eastAsiaTheme="majorEastAsia" w:hAnsiTheme="majorHAnsi" w:cstheme="majorBidi"/>
                                <w:color w:val="061F57" w:themeColor="text2" w:themeShade="BF"/>
                                <w:kern w:val="28"/>
                                <w:sz w:val="32"/>
                                <w:szCs w:val="32"/>
                              </w:rPr>
                              <w:t xml:space="preserve">Building a </w:t>
                            </w:r>
                          </w:p>
                          <w:p w14:paraId="406D0411" w14:textId="4BB7D7A8" w:rsidR="00D42430" w:rsidRPr="00251BD0" w:rsidRDefault="00D42430" w:rsidP="00D42430">
                            <w:pPr>
                              <w:jc w:val="center"/>
                              <w:rPr>
                                <w:sz w:val="32"/>
                                <w:szCs w:val="32"/>
                              </w:rPr>
                            </w:pPr>
                            <w:r w:rsidRPr="00251BD0">
                              <w:rPr>
                                <w:rFonts w:asciiTheme="majorHAnsi" w:eastAsiaTheme="majorEastAsia" w:hAnsiTheme="majorHAnsi" w:cstheme="majorBidi"/>
                                <w:color w:val="061F57" w:themeColor="text2" w:themeShade="BF"/>
                                <w:kern w:val="28"/>
                                <w:sz w:val="32"/>
                                <w:szCs w:val="32"/>
                              </w:rPr>
                              <w:t>C</w:t>
                            </w:r>
                            <w:r w:rsidRPr="00251BD0">
                              <w:rPr>
                                <w:rFonts w:asciiTheme="majorHAnsi" w:eastAsiaTheme="majorEastAsia" w:hAnsiTheme="majorHAnsi" w:cstheme="majorBidi"/>
                                <w:color w:val="061F57" w:themeColor="text2" w:themeShade="BF"/>
                                <w:kern w:val="28"/>
                                <w:sz w:val="32"/>
                                <w:szCs w:val="32"/>
                              </w:rPr>
                              <w:t>ustomer 360 Analytics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25A27" id="Rectangle 3" o:spid="_x0000_s1026" alt="white rectangle for text on cover" style="position:absolute;margin-left:-16.2pt;margin-top:70.8pt;width:343.2pt;height:6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" fillcolor="white [3212]" stroked="f" strokeweight="2pt">
                <v:textbox>
                  <w:txbxContent>
                    <w:p w14:paraId="522E88A0" w14:textId="77777777" w:rsidR="00D42430" w:rsidRPr="00251BD0" w:rsidRDefault="00D42430" w:rsidP="00D42430">
                      <w:pPr>
                        <w:jc w:val="center"/>
                        <w:rPr>
                          <w:rFonts w:asciiTheme="majorHAnsi" w:eastAsiaTheme="majorEastAsia" w:hAnsiTheme="majorHAnsi" w:cstheme="majorBidi"/>
                          <w:color w:val="061F57" w:themeColor="text2" w:themeShade="BF"/>
                          <w:kern w:val="28"/>
                          <w:sz w:val="32"/>
                          <w:szCs w:val="32"/>
                        </w:rPr>
                      </w:pPr>
                      <w:r w:rsidRPr="00251BD0">
                        <w:rPr>
                          <w:rFonts w:asciiTheme="majorHAnsi" w:eastAsiaTheme="majorEastAsia" w:hAnsiTheme="majorHAnsi" w:cstheme="majorBidi"/>
                          <w:color w:val="061F57" w:themeColor="text2" w:themeShade="BF"/>
                          <w:kern w:val="28"/>
                          <w:sz w:val="32"/>
                          <w:szCs w:val="32"/>
                        </w:rPr>
                        <w:t xml:space="preserve">Building a </w:t>
                      </w:r>
                    </w:p>
                    <w:p w14:paraId="406D0411" w14:textId="4BB7D7A8" w:rsidR="00D42430" w:rsidRPr="00251BD0" w:rsidRDefault="00D42430" w:rsidP="00D42430">
                      <w:pPr>
                        <w:jc w:val="center"/>
                        <w:rPr>
                          <w:sz w:val="32"/>
                          <w:szCs w:val="32"/>
                        </w:rPr>
                      </w:pPr>
                      <w:r w:rsidRPr="00251BD0">
                        <w:rPr>
                          <w:rFonts w:asciiTheme="majorHAnsi" w:eastAsiaTheme="majorEastAsia" w:hAnsiTheme="majorHAnsi" w:cstheme="majorBidi"/>
                          <w:color w:val="061F57" w:themeColor="text2" w:themeShade="BF"/>
                          <w:kern w:val="28"/>
                          <w:sz w:val="32"/>
                          <w:szCs w:val="32"/>
                        </w:rPr>
                        <w:t>C</w:t>
                      </w:r>
                      <w:r w:rsidRPr="00251BD0">
                        <w:rPr>
                          <w:rFonts w:asciiTheme="majorHAnsi" w:eastAsiaTheme="majorEastAsia" w:hAnsiTheme="majorHAnsi" w:cstheme="majorBidi"/>
                          <w:color w:val="061F57" w:themeColor="text2" w:themeShade="BF"/>
                          <w:kern w:val="28"/>
                          <w:sz w:val="32"/>
                          <w:szCs w:val="32"/>
                        </w:rPr>
                        <w:t>ustomer 360 Analytics Framework</w:t>
                      </w:r>
                    </w:p>
                  </w:txbxContent>
                </v:textbox>
                <w10:wrap anchory="page"/>
              </v:rect>
            </w:pict>
          </mc:Fallback>
        </mc:AlternateContent>
      </w:r>
      <w:r w:rsidR="00D077E9">
        <w:rPr>
          <w:noProof/>
        </w:rPr>
        <w:drawing>
          <wp:anchor distT="0" distB="0" distL="114300" distR="114300" simplePos="0" relativeHeight="251658240" behindDoc="1" locked="0" layoutInCell="1" allowOverlap="1" wp14:anchorId="147AB9FC" wp14:editId="5F671AF9">
            <wp:simplePos x="0" y="0"/>
            <wp:positionH relativeFrom="column">
              <wp:posOffset>-746760</wp:posOffset>
            </wp:positionH>
            <wp:positionV relativeFrom="page">
              <wp:align>top</wp:align>
            </wp:positionV>
            <wp:extent cx="7760335" cy="6651783"/>
            <wp:effectExtent l="0" t="0" r="0" b="0"/>
            <wp:wrapNone/>
            <wp:docPr id="1" name="Picture 1" descr="Close up of a blue L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 up of a blue LED screen"/>
                    <pic:cNvPicPr/>
                  </pic:nvPicPr>
                  <pic:blipFill>
                    <a:blip r:embed="rId8">
                      <a:extLst>
                        <a:ext uri="{28A0092B-C50C-407E-A947-70E740481C1C}">
                          <a14:useLocalDpi xmlns:a14="http://schemas.microsoft.com/office/drawing/2010/main" val="0"/>
                        </a:ext>
                      </a:extLst>
                    </a:blip>
                    <a:stretch>
                      <a:fillRect/>
                    </a:stretch>
                  </pic:blipFill>
                  <pic:spPr>
                    <a:xfrm>
                      <a:off x="0" y="0"/>
                      <a:ext cx="7760335" cy="6651783"/>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40"/>
      </w:tblGrid>
      <w:tr w:rsidR="00D077E9" w14:paraId="17E89A82" w14:textId="77777777" w:rsidTr="00D077E9">
        <w:trPr>
          <w:trHeight w:val="1894"/>
        </w:trPr>
        <w:tc>
          <w:tcPr>
            <w:tcW w:w="5580" w:type="dxa"/>
            <w:tcBorders>
              <w:top w:val="nil"/>
              <w:left w:val="nil"/>
              <w:bottom w:val="nil"/>
              <w:right w:val="nil"/>
            </w:tcBorders>
          </w:tcPr>
          <w:p w14:paraId="0680892F" w14:textId="77777777" w:rsidR="00D077E9" w:rsidRDefault="00D077E9" w:rsidP="00D077E9">
            <w:r>
              <w:rPr>
                <w:noProof/>
              </w:rPr>
              <mc:AlternateContent>
                <mc:Choice Requires="wps">
                  <w:drawing>
                    <wp:inline distT="0" distB="0" distL="0" distR="0" wp14:anchorId="2E81C4ED" wp14:editId="2B226322">
                      <wp:extent cx="3962400" cy="1417320"/>
                      <wp:effectExtent l="0" t="0" r="0" b="0"/>
                      <wp:docPr id="8" name="Text Box 8"/>
                      <wp:cNvGraphicFramePr/>
                      <a:graphic xmlns:a="http://schemas.openxmlformats.org/drawingml/2006/main">
                        <a:graphicData uri="http://schemas.microsoft.com/office/word/2010/wordprocessingShape">
                          <wps:wsp>
                            <wps:cNvSpPr txBox="1"/>
                            <wps:spPr>
                              <a:xfrm>
                                <a:off x="0" y="0"/>
                                <a:ext cx="3962400" cy="1417320"/>
                              </a:xfrm>
                              <a:prstGeom prst="rect">
                                <a:avLst/>
                              </a:prstGeom>
                              <a:noFill/>
                              <a:ln w="6350">
                                <a:noFill/>
                              </a:ln>
                            </wps:spPr>
                            <wps:txbx>
                              <w:txbxContent>
                                <w:p w14:paraId="0268A0EA" w14:textId="0A30FB56" w:rsidR="00D077E9" w:rsidRPr="00C80BDF" w:rsidRDefault="00C80BDF" w:rsidP="00C80BDF">
                                  <w:pPr>
                                    <w:pStyle w:val="Title"/>
                                    <w:spacing w:after="0"/>
                                    <w:jc w:val="center"/>
                                    <w:rPr>
                                      <w:sz w:val="56"/>
                                      <w:szCs w:val="56"/>
                                    </w:rPr>
                                  </w:pPr>
                                  <w:r w:rsidRPr="00C80BDF">
                                    <w:rPr>
                                      <w:sz w:val="56"/>
                                      <w:szCs w:val="56"/>
                                    </w:rPr>
                                    <w:t>E Commerce Intelligent System – 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Text Box 8" o:spid="_x0000_s1027" type="#_x0000_t202" style="width:312pt;height:1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ASGwIAADQEAAAOAAAAZHJzL2Uyb0RvYy54bWysU11v2yAUfZ+0/4B4X2wna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" filled="f" stroked="f" strokeweight=".5pt">
                      <v:textbox>
                        <w:txbxContent>
                          <w:p w14:paraId="0268A0EA" w14:textId="0A30FB56" w:rsidR="00D077E9" w:rsidRPr="00C80BDF" w:rsidRDefault="00C80BDF" w:rsidP="00C80BDF">
                            <w:pPr>
                              <w:pStyle w:val="Title"/>
                              <w:spacing w:after="0"/>
                              <w:jc w:val="center"/>
                              <w:rPr>
                                <w:sz w:val="56"/>
                                <w:szCs w:val="56"/>
                              </w:rPr>
                            </w:pPr>
                            <w:r w:rsidRPr="00C80BDF">
                              <w:rPr>
                                <w:sz w:val="56"/>
                                <w:szCs w:val="56"/>
                              </w:rPr>
                              <w:t>E Commerce Intelligent System – Project Report</w:t>
                            </w:r>
                          </w:p>
                        </w:txbxContent>
                      </v:textbox>
                      <w10:anchorlock/>
                    </v:shape>
                  </w:pict>
                </mc:Fallback>
              </mc:AlternateContent>
            </w:r>
          </w:p>
          <w:p w14:paraId="0C1B8C78" w14:textId="6DC8E9ED" w:rsidR="00D077E9" w:rsidRDefault="00C80BDF" w:rsidP="00D077E9">
            <w:r>
              <w:rPr>
                <w:noProof/>
              </w:rPr>
              <mc:AlternateContent>
                <mc:Choice Requires="wps">
                  <w:drawing>
                    <wp:inline distT="0" distB="0" distL="0" distR="0" wp14:anchorId="4FC32747" wp14:editId="376D2EB7">
                      <wp:extent cx="3653790" cy="0"/>
                      <wp:effectExtent l="0" t="19050" r="22860" b="19050"/>
                      <wp:docPr id="5" name="Straight Connector 5" descr="text divider"/>
                      <wp:cNvGraphicFramePr/>
                      <a:graphic xmlns:a="http://schemas.openxmlformats.org/drawingml/2006/main">
                        <a:graphicData uri="http://schemas.microsoft.com/office/word/2010/wordprocessingShape">
                          <wps:wsp>
                            <wps:cNvCnPr/>
                            <wps:spPr>
                              <a:xfrm>
                                <a:off x="0" y="0"/>
                                <a:ext cx="3653790"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05E2F72"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287.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" strokecolor="#082a75 [3215]" strokeweight="3pt">
                      <w10:anchorlock/>
                    </v:line>
                  </w:pict>
                </mc:Fallback>
              </mc:AlternateContent>
            </w:r>
          </w:p>
        </w:tc>
      </w:tr>
      <w:tr w:rsidR="00D077E9" w14:paraId="232D3D7C" w14:textId="77777777" w:rsidTr="00D077E9">
        <w:trPr>
          <w:trHeight w:val="7636"/>
        </w:trPr>
        <w:tc>
          <w:tcPr>
            <w:tcW w:w="5580" w:type="dxa"/>
            <w:tcBorders>
              <w:top w:val="nil"/>
              <w:left w:val="nil"/>
              <w:bottom w:val="nil"/>
              <w:right w:val="nil"/>
            </w:tcBorders>
          </w:tcPr>
          <w:p w14:paraId="517C2892" w14:textId="006ED1AB" w:rsidR="00D077E9" w:rsidRDefault="00D077E9" w:rsidP="00D077E9">
            <w:pPr>
              <w:rPr>
                <w:noProof/>
              </w:rPr>
            </w:pPr>
          </w:p>
        </w:tc>
      </w:tr>
      <w:tr w:rsidR="00D077E9" w14:paraId="63080A7C" w14:textId="77777777" w:rsidTr="00D077E9">
        <w:trPr>
          <w:trHeight w:val="2171"/>
        </w:trPr>
        <w:tc>
          <w:tcPr>
            <w:tcW w:w="5580" w:type="dxa"/>
            <w:tcBorders>
              <w:top w:val="nil"/>
              <w:left w:val="nil"/>
              <w:bottom w:val="nil"/>
              <w:right w:val="nil"/>
            </w:tcBorders>
          </w:tcPr>
          <w:sdt>
            <w:sdtPr>
              <w:id w:val="1080870105"/>
              <w:placeholder>
                <w:docPart w:val="CB8DBBFE669E4BBA947F4E4BF3DE68BE"/>
              </w:placeholder>
              <w15:appearance w15:val="hidden"/>
            </w:sdtPr>
            <w:sdtEndPr>
              <w:rPr>
                <w:sz w:val="24"/>
                <w:szCs w:val="24"/>
              </w:rPr>
            </w:sdtEndPr>
            <w:sdtContent>
              <w:p w14:paraId="199C8CB9" w14:textId="176C86C8" w:rsidR="00D077E9" w:rsidRPr="00251BD0" w:rsidRDefault="00C80BDF" w:rsidP="00D077E9">
                <w:pPr>
                  <w:rPr>
                    <w:sz w:val="24"/>
                    <w:szCs w:val="24"/>
                  </w:rPr>
                </w:pPr>
                <w:r w:rsidRPr="00251BD0">
                  <w:rPr>
                    <w:sz w:val="24"/>
                    <w:szCs w:val="24"/>
                  </w:rPr>
                  <w:t>MAY 2026</w:t>
                </w:r>
              </w:p>
            </w:sdtContent>
          </w:sdt>
          <w:p w14:paraId="25CF6468"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05221EEA" wp14:editId="0908A099">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38BDA28"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204BC366" w14:textId="77777777" w:rsidR="00D077E9" w:rsidRDefault="00D077E9" w:rsidP="00D077E9">
            <w:pPr>
              <w:rPr>
                <w:noProof/>
                <w:sz w:val="10"/>
                <w:szCs w:val="10"/>
              </w:rPr>
            </w:pPr>
          </w:p>
          <w:p w14:paraId="1593DCD3" w14:textId="77777777" w:rsidR="00D077E9" w:rsidRDefault="00D077E9" w:rsidP="00D077E9">
            <w:pPr>
              <w:rPr>
                <w:noProof/>
                <w:sz w:val="10"/>
                <w:szCs w:val="10"/>
              </w:rPr>
            </w:pPr>
          </w:p>
          <w:p w14:paraId="4EA45519" w14:textId="74760635" w:rsidR="00D077E9" w:rsidRPr="00D42430" w:rsidRDefault="00D077E9" w:rsidP="00D077E9">
            <w:pPr>
              <w:rPr>
                <w:sz w:val="24"/>
                <w:szCs w:val="24"/>
              </w:rPr>
            </w:pPr>
            <w:r w:rsidRPr="00D42430">
              <w:rPr>
                <w:sz w:val="24"/>
                <w:szCs w:val="24"/>
              </w:rPr>
              <w:t xml:space="preserve">Authored by: </w:t>
            </w:r>
            <w:sdt>
              <w:sdtPr>
                <w:rPr>
                  <w:sz w:val="24"/>
                  <w:szCs w:val="24"/>
                </w:rPr>
                <w:alias w:val="Your Name"/>
                <w:tag w:val="Your Name"/>
                <w:id w:val="-180584491"/>
                <w:placeholder>
                  <w:docPart w:val="383A3F41FF6545DA9F1188DD17DC63EB"/>
                </w:placeholder>
                <w:dataBinding w:prefixMappings="xmlns:ns0='http://schemas.microsoft.com/office/2006/coverPageProps' " w:xpath="/ns0:CoverPageProperties[1]/ns0:CompanyFax[1]" w:storeItemID="{55AF091B-3C7A-41E3-B477-F2FDAA23CFDA}"/>
                <w15:appearance w15:val="hidden"/>
                <w:text w:multiLine="1"/>
              </w:sdtPr>
              <w:sdtContent>
                <w:r w:rsidR="00C80BDF" w:rsidRPr="00D42430">
                  <w:rPr>
                    <w:sz w:val="24"/>
                    <w:szCs w:val="24"/>
                  </w:rPr>
                  <w:t>Atanu Dutta Gupta</w:t>
                </w:r>
              </w:sdtContent>
            </w:sdt>
          </w:p>
          <w:p w14:paraId="11617667" w14:textId="77777777" w:rsidR="00D077E9" w:rsidRPr="00D86945" w:rsidRDefault="00D077E9" w:rsidP="00D077E9">
            <w:pPr>
              <w:rPr>
                <w:noProof/>
                <w:sz w:val="10"/>
                <w:szCs w:val="10"/>
              </w:rPr>
            </w:pPr>
          </w:p>
        </w:tc>
      </w:tr>
    </w:tbl>
    <w:p w14:paraId="4687124F" w14:textId="7B4B8872" w:rsidR="00D077E9" w:rsidRDefault="00C80BDF">
      <w:pPr>
        <w:spacing w:after="200"/>
      </w:pPr>
      <w:r>
        <w:rPr>
          <w:noProof/>
        </w:rPr>
        <mc:AlternateContent>
          <mc:Choice Requires="wps">
            <w:drawing>
              <wp:anchor distT="0" distB="0" distL="114300" distR="114300" simplePos="0" relativeHeight="251659264" behindDoc="1" locked="0" layoutInCell="1" allowOverlap="1" wp14:anchorId="69641541" wp14:editId="153ADFFD">
                <wp:simplePos x="0" y="0"/>
                <wp:positionH relativeFrom="page">
                  <wp:align>left</wp:align>
                </wp:positionH>
                <wp:positionV relativeFrom="page">
                  <wp:posOffset>6007100</wp:posOffset>
                </wp:positionV>
                <wp:extent cx="7849870" cy="4051300"/>
                <wp:effectExtent l="0" t="0" r="0" b="6350"/>
                <wp:wrapNone/>
                <wp:docPr id="2" name="Rectangle 2" descr="colored rectangle"/>
                <wp:cNvGraphicFramePr/>
                <a:graphic xmlns:a="http://schemas.openxmlformats.org/drawingml/2006/main">
                  <a:graphicData uri="http://schemas.microsoft.com/office/word/2010/wordprocessingShape">
                    <wps:wsp>
                      <wps:cNvSpPr/>
                      <wps:spPr>
                        <a:xfrm>
                          <a:off x="0" y="0"/>
                          <a:ext cx="7849870" cy="40513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FBA12" id="Rectangle 2" o:spid="_x0000_s1026" alt="colored rectangle" style="position:absolute;margin-left:0;margin-top:473pt;width:618.1pt;height:31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" fillcolor="#34aba2 [3206]" stroked="f" strokeweight="2pt">
                <w10:wrap anchorx="page" anchory="page"/>
              </v:rect>
            </w:pict>
          </mc:Fallback>
        </mc:AlternateContent>
      </w:r>
      <w:r w:rsidR="00D077E9">
        <w:br w:type="page"/>
      </w:r>
    </w:p>
    <w:tbl>
      <w:tblPr>
        <w:tblW w:w="10199" w:type="dxa"/>
        <w:tblInd w:w="40" w:type="dxa"/>
        <w:tblCellMar>
          <w:left w:w="0" w:type="dxa"/>
          <w:right w:w="0" w:type="dxa"/>
        </w:tblCellMar>
        <w:tblLook w:val="0000" w:firstRow="0" w:lastRow="0" w:firstColumn="0" w:lastColumn="0" w:noHBand="0" w:noVBand="0"/>
      </w:tblPr>
      <w:tblGrid>
        <w:gridCol w:w="10199"/>
      </w:tblGrid>
      <w:tr w:rsidR="00D077E9" w14:paraId="2FE47291" w14:textId="77777777" w:rsidTr="00C54CEB">
        <w:trPr>
          <w:trHeight w:val="14372"/>
        </w:trPr>
        <w:tc>
          <w:tcPr>
            <w:tcW w:w="10199" w:type="dxa"/>
          </w:tcPr>
          <w:p w14:paraId="10680354" w14:textId="63D279EF" w:rsidR="00D42430" w:rsidRPr="00D42430" w:rsidRDefault="00D42430" w:rsidP="00D42430">
            <w:pPr>
              <w:rPr>
                <w:rFonts w:asciiTheme="majorHAnsi" w:eastAsiaTheme="majorEastAsia" w:hAnsiTheme="majorHAnsi" w:cstheme="majorBidi"/>
                <w:color w:val="061F57" w:themeColor="text2" w:themeShade="BF"/>
                <w:kern w:val="28"/>
                <w:sz w:val="56"/>
                <w:szCs w:val="56"/>
              </w:rPr>
            </w:pPr>
            <w:r w:rsidRPr="00D42430">
              <w:rPr>
                <w:rFonts w:asciiTheme="majorHAnsi" w:eastAsiaTheme="majorEastAsia" w:hAnsiTheme="majorHAnsi" w:cstheme="majorBidi"/>
                <w:color w:val="061F57" w:themeColor="text2" w:themeShade="BF"/>
                <w:kern w:val="28"/>
                <w:sz w:val="56"/>
                <w:szCs w:val="56"/>
              </w:rPr>
              <w:lastRenderedPageBreak/>
              <w:t xml:space="preserve">End-to-End E-commerce Intelligence System: Building a </w:t>
            </w:r>
            <w:r w:rsidRPr="00D42430">
              <w:rPr>
                <w:rFonts w:asciiTheme="majorHAnsi" w:eastAsiaTheme="majorEastAsia" w:hAnsiTheme="majorHAnsi" w:cstheme="majorBidi"/>
                <w:color w:val="061F57" w:themeColor="text2" w:themeShade="BF"/>
                <w:kern w:val="28"/>
                <w:sz w:val="56"/>
                <w:szCs w:val="56"/>
              </w:rPr>
              <w:t>customer</w:t>
            </w:r>
            <w:r w:rsidRPr="00D42430">
              <w:rPr>
                <w:rFonts w:asciiTheme="majorHAnsi" w:eastAsiaTheme="majorEastAsia" w:hAnsiTheme="majorHAnsi" w:cstheme="majorBidi"/>
                <w:color w:val="061F57" w:themeColor="text2" w:themeShade="BF"/>
                <w:kern w:val="28"/>
                <w:sz w:val="56"/>
                <w:szCs w:val="56"/>
              </w:rPr>
              <w:t xml:space="preserve"> 360 Analytics Framework</w:t>
            </w:r>
          </w:p>
          <w:p w14:paraId="40F65F4C" w14:textId="77777777" w:rsidR="00D42430" w:rsidRPr="00D42430" w:rsidRDefault="00D42430" w:rsidP="00D42430">
            <w:pPr>
              <w:rPr>
                <w:rFonts w:asciiTheme="majorHAnsi" w:eastAsiaTheme="majorEastAsia" w:hAnsiTheme="majorHAnsi" w:cstheme="majorBidi"/>
                <w:color w:val="061F57" w:themeColor="text2" w:themeShade="BF"/>
                <w:kern w:val="28"/>
                <w:sz w:val="52"/>
                <w:szCs w:val="32"/>
              </w:rPr>
            </w:pPr>
          </w:p>
          <w:sdt>
            <w:sdtPr>
              <w:rPr>
                <w:rFonts w:eastAsiaTheme="minorEastAsia" w:cstheme="minorBidi"/>
                <w:b/>
                <w:sz w:val="28"/>
                <w:szCs w:val="22"/>
              </w:rPr>
              <w:id w:val="1660650702"/>
              <w:placeholder>
                <w:docPart w:val="CAAEF1E0EFD347119EBEDAC5230BC2C1"/>
              </w:placeholder>
              <w15:dataBinding w:prefixMappings="xmlns:ns0='http://schemas.microsoft.com/temp/samples' " w:xpath="/ns0:employees[1]/ns0:employee[1]/ns0:CompanyName[1]" w:storeItemID="{00000000-0000-0000-0000-000000000000}"/>
              <w15:appearance w15:val="hidden"/>
            </w:sdtPr>
            <w:sdtContent>
              <w:p w14:paraId="24EF4207" w14:textId="22242025" w:rsidR="00D077E9" w:rsidRPr="00D42430" w:rsidRDefault="00584619" w:rsidP="00DF027C">
                <w:pPr>
                  <w:pStyle w:val="Heading2"/>
                  <w:rPr>
                    <w:rFonts w:asciiTheme="majorHAnsi" w:hAnsiTheme="majorHAnsi"/>
                    <w:b/>
                    <w:color w:val="061F57" w:themeColor="text2" w:themeShade="BF"/>
                    <w:kern w:val="28"/>
                    <w:sz w:val="52"/>
                    <w:szCs w:val="32"/>
                  </w:rPr>
                </w:pPr>
                <w:r w:rsidRPr="00D42430">
                  <w:rPr>
                    <w:rFonts w:asciiTheme="majorHAnsi" w:hAnsiTheme="majorHAnsi"/>
                    <w:b/>
                    <w:color w:val="061F57" w:themeColor="text2" w:themeShade="BF"/>
                    <w:kern w:val="28"/>
                    <w:sz w:val="52"/>
                    <w:szCs w:val="32"/>
                  </w:rPr>
                  <w:t>Business Problem Statement</w:t>
                </w:r>
              </w:p>
              <w:p w14:paraId="59B37619" w14:textId="77777777" w:rsidR="002A0A89" w:rsidRPr="0015357B" w:rsidRDefault="002A0A89" w:rsidP="002A0A89">
                <w:pPr>
                  <w:rPr>
                    <w:b w:val="0"/>
                  </w:rPr>
                </w:pPr>
                <w:r w:rsidRPr="0015357B">
                  <w:rPr>
                    <w:b w:val="0"/>
                  </w:rPr>
                  <w:t>In modern e-commerce ecosystems, data is generated across multiple independent systems such as customer management, order processing, payments, product catalogs, seller networks, and customer feedback platforms. These datasets are typically fragmented and stored in separate tables, making it difficult to extract unified insights.</w:t>
                </w:r>
              </w:p>
              <w:p w14:paraId="54C69078" w14:textId="77777777" w:rsidR="002A0A89" w:rsidRPr="0015357B" w:rsidRDefault="002A0A89" w:rsidP="002A0A89">
                <w:pPr>
                  <w:rPr>
                    <w:b w:val="0"/>
                  </w:rPr>
                </w:pPr>
                <w:r w:rsidRPr="0015357B">
                  <w:rPr>
                    <w:b w:val="0"/>
                  </w:rPr>
                  <w:t>The objective of this project is to simulate a real-world data analytics scenario where you are required to:</w:t>
                </w:r>
              </w:p>
              <w:p w14:paraId="60A1414E" w14:textId="77777777" w:rsidR="002A0A89" w:rsidRPr="0015357B" w:rsidRDefault="002A0A89" w:rsidP="002A0A89">
                <w:pPr>
                  <w:numPr>
                    <w:ilvl w:val="0"/>
                    <w:numId w:val="2"/>
                  </w:numPr>
                  <w:spacing w:after="200"/>
                  <w:rPr>
                    <w:b w:val="0"/>
                  </w:rPr>
                </w:pPr>
                <w:r w:rsidRPr="0015357B">
                  <w:rPr>
                    <w:b w:val="0"/>
                  </w:rPr>
                  <w:t xml:space="preserve">Integrate multiple data sources into a unified analytical dataset </w:t>
                </w:r>
              </w:p>
              <w:p w14:paraId="255334E4" w14:textId="3192E377" w:rsidR="002A0A89" w:rsidRPr="0015357B" w:rsidRDefault="002A0A89" w:rsidP="002A0A89">
                <w:pPr>
                  <w:numPr>
                    <w:ilvl w:val="0"/>
                    <w:numId w:val="2"/>
                  </w:numPr>
                  <w:spacing w:after="200"/>
                  <w:rPr>
                    <w:b w:val="0"/>
                  </w:rPr>
                </w:pPr>
                <w:r w:rsidRPr="0015357B">
                  <w:rPr>
                    <w:b w:val="0"/>
                  </w:rPr>
                  <w:t xml:space="preserve">Construct a </w:t>
                </w:r>
                <w:r w:rsidR="0015357B" w:rsidRPr="0015357B">
                  <w:rPr>
                    <w:b w:val="0"/>
                  </w:rPr>
                  <w:t>customer</w:t>
                </w:r>
                <w:r w:rsidRPr="0015357B">
                  <w:rPr>
                    <w:b w:val="0"/>
                  </w:rPr>
                  <w:t xml:space="preserve"> 360 View </w:t>
                </w:r>
              </w:p>
              <w:p w14:paraId="0420C35B" w14:textId="77777777" w:rsidR="002A0A89" w:rsidRPr="0015357B" w:rsidRDefault="002A0A89" w:rsidP="002A0A89">
                <w:pPr>
                  <w:numPr>
                    <w:ilvl w:val="0"/>
                    <w:numId w:val="2"/>
                  </w:numPr>
                  <w:spacing w:after="200"/>
                  <w:rPr>
                    <w:b w:val="0"/>
                  </w:rPr>
                </w:pPr>
                <w:r w:rsidRPr="0015357B">
                  <w:rPr>
                    <w:b w:val="0"/>
                  </w:rPr>
                  <w:t xml:space="preserve">Analyze customer behavior, revenue patterns, and operational performance </w:t>
                </w:r>
              </w:p>
              <w:p w14:paraId="77F33A32" w14:textId="77777777" w:rsidR="002A0A89" w:rsidRPr="0015357B" w:rsidRDefault="002A0A89" w:rsidP="002A0A89">
                <w:pPr>
                  <w:numPr>
                    <w:ilvl w:val="0"/>
                    <w:numId w:val="2"/>
                  </w:numPr>
                  <w:spacing w:after="200"/>
                  <w:rPr>
                    <w:b w:val="0"/>
                  </w:rPr>
                </w:pPr>
                <w:r w:rsidRPr="0015357B">
                  <w:rPr>
                    <w:b w:val="0"/>
                  </w:rPr>
                  <w:t xml:space="preserve">Identify key drivers of business growth and customer satisfaction </w:t>
                </w:r>
              </w:p>
              <w:p w14:paraId="490C7C96" w14:textId="77777777" w:rsidR="002A0A89" w:rsidRPr="0015357B" w:rsidRDefault="002A0A89" w:rsidP="002A0A89">
                <w:pPr>
                  <w:numPr>
                    <w:ilvl w:val="0"/>
                    <w:numId w:val="2"/>
                  </w:numPr>
                  <w:spacing w:after="200"/>
                  <w:rPr>
                    <w:b w:val="0"/>
                  </w:rPr>
                </w:pPr>
                <w:r w:rsidRPr="0015357B">
                  <w:rPr>
                    <w:b w:val="0"/>
                  </w:rPr>
                  <w:t xml:space="preserve">Generate actionable, data-driven business recommendations </w:t>
                </w:r>
              </w:p>
              <w:p w14:paraId="53523CF2" w14:textId="56B3BBC0" w:rsidR="00584619" w:rsidRPr="00584619" w:rsidRDefault="002A0A89" w:rsidP="00584619">
                <w:pPr>
                  <w:rPr>
                    <w:lang w:val="en-IN"/>
                  </w:rPr>
                </w:pPr>
                <w:r w:rsidRPr="0015357B">
                  <w:rPr>
                    <w:b w:val="0"/>
                  </w:rPr>
                  <w:t>This project reflects how data analysts and data scientists work in real organizations, where raw data must be transformed into meaningful insights before applying machine learning models.</w:t>
                </w:r>
              </w:p>
            </w:sdtContent>
          </w:sdt>
          <w:p w14:paraId="09C4DBE4" w14:textId="77777777" w:rsidR="00DF027C" w:rsidRDefault="00DF027C" w:rsidP="00DF027C"/>
          <w:p w14:paraId="1935615A" w14:textId="32C79550" w:rsidR="00DF027C" w:rsidRDefault="00DF027C" w:rsidP="00DF027C">
            <w:pPr>
              <w:pStyle w:val="Content"/>
            </w:pPr>
          </w:p>
        </w:tc>
      </w:tr>
      <w:tr w:rsidR="00DF027C" w14:paraId="6869888C" w14:textId="77777777" w:rsidTr="00251BD0">
        <w:trPr>
          <w:trHeight w:val="1899"/>
        </w:trPr>
        <w:tc>
          <w:tcPr>
            <w:tcW w:w="10199" w:type="dxa"/>
            <w:shd w:val="clear" w:color="auto" w:fill="FFFFFF" w:themeFill="background1"/>
            <w:vAlign w:val="center"/>
          </w:tcPr>
          <w:p w14:paraId="6A0BF958" w14:textId="5DC31125" w:rsidR="00DF027C" w:rsidRPr="00DF027C" w:rsidRDefault="00DF027C" w:rsidP="00DF027C">
            <w:pPr>
              <w:pStyle w:val="EmphasisText"/>
              <w:jc w:val="center"/>
            </w:pPr>
          </w:p>
        </w:tc>
      </w:tr>
      <w:tr w:rsidR="00DF027C" w14:paraId="252F4564" w14:textId="77777777" w:rsidTr="00C54CEB">
        <w:trPr>
          <w:trHeight w:val="5931"/>
        </w:trPr>
        <w:tc>
          <w:tcPr>
            <w:tcW w:w="10199" w:type="dxa"/>
          </w:tcPr>
          <w:p w14:paraId="74925170" w14:textId="412423D0" w:rsidR="00C80BDF" w:rsidRDefault="00584619" w:rsidP="00C80BDF">
            <w:pPr>
              <w:pStyle w:val="Heading1"/>
            </w:pPr>
            <w:r>
              <w:lastRenderedPageBreak/>
              <w:t>Dataset Description</w:t>
            </w:r>
          </w:p>
          <w:tbl>
            <w:tblPr>
              <w:tblW w:w="66" w:type="dxa"/>
              <w:tblInd w:w="40" w:type="dxa"/>
              <w:tblCellMar>
                <w:left w:w="0" w:type="dxa"/>
                <w:right w:w="0" w:type="dxa"/>
              </w:tblCellMar>
              <w:tblLook w:val="0000" w:firstRow="0" w:lastRow="0" w:firstColumn="0" w:lastColumn="0" w:noHBand="0" w:noVBand="0"/>
            </w:tblPr>
            <w:tblGrid>
              <w:gridCol w:w="10159"/>
            </w:tblGrid>
            <w:tr w:rsidR="00C80BDF" w14:paraId="47F9A379" w14:textId="77777777" w:rsidTr="00791FE6">
              <w:trPr>
                <w:trHeight w:val="4369"/>
              </w:trPr>
              <w:tc>
                <w:tcPr>
                  <w:tcW w:w="66" w:type="dxa"/>
                </w:tcPr>
                <w:p w14:paraId="2C4B2FF9" w14:textId="602E967E" w:rsidR="00C80BDF" w:rsidRDefault="00000000" w:rsidP="00C80BDF">
                  <w:pPr>
                    <w:pStyle w:val="Heading2"/>
                  </w:pPr>
                  <w:sdt>
                    <w:sdtPr>
                      <w:id w:val="193195182"/>
                      <w:placeholder>
                        <w:docPart w:val="87E60657DED949BAB14689BC18405EC3"/>
                      </w:placeholder>
                      <w15:dataBinding w:prefixMappings="xmlns:ns0='http://schemas.microsoft.com/temp/samples' " w:xpath="/ns0:employees[1]/ns0:employee[1]/ns0:CompanyName[1]" w:storeItemID="{00000000-0000-0000-0000-000000000000}"/>
                      <w15:appearance w15:val="hidden"/>
                    </w:sdtPr>
                    <w:sdtContent>
                      <w:r w:rsidR="00584619" w:rsidRPr="00026069">
                        <w:rPr>
                          <w:lang w:val="en-IN"/>
                        </w:rPr>
                        <w:t>Dataset Description</w:t>
                      </w:r>
                    </w:sdtContent>
                  </w:sdt>
                </w:p>
                <w:p w14:paraId="5B7C27B7" w14:textId="77777777" w:rsidR="00C80BDF" w:rsidRDefault="00C80BDF" w:rsidP="00C80BDF"/>
                <w:sdt>
                  <w:sdtPr>
                    <w:id w:val="958686203"/>
                    <w:placeholder>
                      <w:docPart w:val="48904186A4904AE38F0C63456789A4B4"/>
                    </w:placeholder>
                    <w:temporary/>
                    <w:showingPlcHdr/>
                    <w15:appearance w15:val="hidden"/>
                  </w:sdtPr>
                  <w:sdtContent>
                    <w:p w14:paraId="450C8387" w14:textId="77777777" w:rsidR="00C80BDF" w:rsidRPr="00DF027C" w:rsidRDefault="00C80BDF" w:rsidP="00C80BDF">
                      <w:pPr>
                        <w:pStyle w:val="Content"/>
                      </w:pPr>
                      <w:r w:rsidRPr="00DF027C">
                        <w:t>To get started right away, just tap any placeholder text (such as this) and start typing to replace it with your own.</w:t>
                      </w:r>
                    </w:p>
                  </w:sdtContent>
                </w:sdt>
                <w:p w14:paraId="0C1EA90A" w14:textId="77777777" w:rsidR="00C80BDF" w:rsidRDefault="00C80BDF" w:rsidP="00C80BDF"/>
                <w:p w14:paraId="0F4793B1" w14:textId="45695F18" w:rsidR="00C80BDF" w:rsidRDefault="00AA0251" w:rsidP="00C80BDF">
                  <w:pPr>
                    <w:pStyle w:val="Content"/>
                  </w:pPr>
                  <w:r>
                    <w:rPr>
                      <w:noProof/>
                    </w:rPr>
                    <mc:AlternateContent>
                      <mc:Choice Requires="wps">
                        <w:drawing>
                          <wp:inline distT="0" distB="0" distL="0" distR="0" wp14:anchorId="1FF9C9FA" wp14:editId="4CC62C86">
                            <wp:extent cx="5422005" cy="695459"/>
                            <wp:effectExtent l="0" t="0" r="0" b="0"/>
                            <wp:docPr id="600519078" name="Text Box 600519078"/>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01F77C87" w14:textId="77777777" w:rsidR="00AA0251" w:rsidRDefault="00AA0251" w:rsidP="00AA0251">
                                        <w:pPr>
                                          <w:jc w:val="center"/>
                                        </w:pPr>
                                        <w:r>
                                          <w:rPr>
                                            <w:i/>
                                            <w:sz w:val="36"/>
                                          </w:rPr>
                                          <w:t>“</w:t>
                                        </w:r>
                                        <w:r w:rsidRPr="00DF027C">
                                          <w:rPr>
                                            <w:i/>
                                            <w:sz w:val="36"/>
                                          </w:rPr>
                                          <w:t>Find even more easy-to-use tools on the Insert tab, such as to add a hyperlink or insert a comment</w:t>
                                        </w:r>
                                        <w:r>
                                          <w:rPr>
                                            <w:i/>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F9C9FA" id="Text Box 600519078" o:spid="_x0000_s1028"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" filled="f" stroked="f" strokeweight=".5pt">
                            <v:textbox>
                              <w:txbxContent>
                                <w:p w14:paraId="01F77C87" w14:textId="77777777" w:rsidR="00AA0251" w:rsidRDefault="00AA0251" w:rsidP="00AA0251">
                                  <w:pPr>
                                    <w:jc w:val="center"/>
                                  </w:pPr>
                                  <w:r>
                                    <w:rPr>
                                      <w:i/>
                                      <w:sz w:val="36"/>
                                    </w:rPr>
                                    <w:t>“</w:t>
                                  </w:r>
                                  <w:r w:rsidRPr="00DF027C">
                                    <w:rPr>
                                      <w:i/>
                                      <w:sz w:val="36"/>
                                    </w:rPr>
                                    <w:t>Find even more easy-to-use tools on the Insert tab, such as to add a hyperlink or insert a comment</w:t>
                                  </w:r>
                                  <w:r>
                                    <w:rPr>
                                      <w:i/>
                                      <w:sz w:val="36"/>
                                    </w:rPr>
                                    <w:t>”</w:t>
                                  </w:r>
                                </w:p>
                              </w:txbxContent>
                            </v:textbox>
                            <w10:anchorlock/>
                          </v:shape>
                        </w:pict>
                      </mc:Fallback>
                    </mc:AlternateContent>
                  </w:r>
                </w:p>
              </w:tc>
            </w:tr>
            <w:tr w:rsidR="00C80BDF" w14:paraId="7DE6982E" w14:textId="77777777" w:rsidTr="00214BDE">
              <w:trPr>
                <w:trHeight w:val="1899"/>
              </w:trPr>
              <w:tc>
                <w:tcPr>
                  <w:tcW w:w="66" w:type="dxa"/>
                  <w:shd w:val="clear" w:color="auto" w:fill="F2F2F2" w:themeFill="background1" w:themeFillShade="F2"/>
                  <w:vAlign w:val="center"/>
                </w:tcPr>
                <w:p w14:paraId="4F013F4F" w14:textId="46ED4A4F" w:rsidR="00C80BDF" w:rsidRPr="00DF027C" w:rsidRDefault="00C80BDF" w:rsidP="00C80BDF">
                  <w:pPr>
                    <w:pStyle w:val="EmphasisText"/>
                    <w:jc w:val="center"/>
                  </w:pPr>
                </w:p>
              </w:tc>
            </w:tr>
            <w:tr w:rsidR="00C80BDF" w14:paraId="683F1A50" w14:textId="77777777" w:rsidTr="00214BDE">
              <w:trPr>
                <w:trHeight w:val="5931"/>
              </w:trPr>
              <w:tc>
                <w:tcPr>
                  <w:tcW w:w="66" w:type="dxa"/>
                </w:tcPr>
                <w:p w14:paraId="12691ECA" w14:textId="77777777" w:rsidR="00C80BDF" w:rsidRDefault="00C80BDF" w:rsidP="00C80BDF">
                  <w:pPr>
                    <w:pStyle w:val="EmphasisText"/>
                    <w:rPr>
                      <w:i/>
                      <w:sz w:val="36"/>
                    </w:rPr>
                  </w:pPr>
                </w:p>
                <w:sdt>
                  <w:sdtPr>
                    <w:id w:val="-1318568221"/>
                    <w:placeholder>
                      <w:docPart w:val="556F9AB8062F47ABAF42BB0E7FBB96D0"/>
                    </w:placeholder>
                    <w:temporary/>
                    <w:showingPlcHdr/>
                    <w15:appearance w15:val="hidden"/>
                  </w:sdtPr>
                  <w:sdtContent>
                    <w:p w14:paraId="65CEEB72" w14:textId="77777777" w:rsidR="00C80BDF" w:rsidRPr="00DF027C" w:rsidRDefault="00C80BDF" w:rsidP="00C80BDF">
                      <w:pPr>
                        <w:pStyle w:val="Content"/>
                      </w:pPr>
                      <w:r w:rsidRPr="00DF027C">
                        <w:t>To get started right away, just tap any placeholder text (such as this) and start typing to replace it with your own.</w:t>
                      </w:r>
                    </w:p>
                  </w:sdtContent>
                </w:sdt>
                <w:p w14:paraId="4E2B59DE" w14:textId="77777777" w:rsidR="00C80BDF" w:rsidRDefault="00C80BDF" w:rsidP="00C80BDF">
                  <w:pPr>
                    <w:pStyle w:val="Content"/>
                  </w:pPr>
                </w:p>
                <w:sdt>
                  <w:sdtPr>
                    <w:id w:val="-464039093"/>
                    <w:placeholder>
                      <w:docPart w:val="0A840224B33B459FBDCE7DEA9FD42F00"/>
                    </w:placeholder>
                    <w:temporary/>
                    <w:showingPlcHdr/>
                    <w15:appearance w15:val="hidden"/>
                  </w:sdtPr>
                  <w:sdtContent>
                    <w:p w14:paraId="7023713D" w14:textId="77777777" w:rsidR="00C80BDF" w:rsidRDefault="00C80BDF" w:rsidP="00C80BDF">
                      <w:pPr>
                        <w:pStyle w:val="Content"/>
                      </w:pPr>
                      <w:r w:rsidRPr="00DF027C">
                        <w:t xml:space="preserve">Want to insert a picture from your files or add a shape, text box, or table? You got it! On the Insert tab of the ribbon, just tap the option you need. </w:t>
                      </w:r>
                    </w:p>
                  </w:sdtContent>
                </w:sdt>
                <w:p w14:paraId="1ABC17F7" w14:textId="77777777" w:rsidR="00C80BDF" w:rsidRDefault="00C80BDF" w:rsidP="00C80BDF">
                  <w:pPr>
                    <w:pStyle w:val="Content"/>
                    <w:rPr>
                      <w:i/>
                      <w:sz w:val="36"/>
                    </w:rPr>
                  </w:pPr>
                </w:p>
                <w:p w14:paraId="5A05DCF2" w14:textId="77777777" w:rsidR="00210D06" w:rsidRDefault="00210D06" w:rsidP="00C80BDF">
                  <w:pPr>
                    <w:pStyle w:val="Content"/>
                    <w:rPr>
                      <w:i/>
                      <w:sz w:val="36"/>
                    </w:rPr>
                  </w:pPr>
                </w:p>
                <w:p w14:paraId="6E51D75B" w14:textId="77777777" w:rsidR="00210D06" w:rsidRDefault="00210D06" w:rsidP="00C80BDF">
                  <w:pPr>
                    <w:pStyle w:val="Content"/>
                    <w:rPr>
                      <w:i/>
                      <w:sz w:val="36"/>
                    </w:rPr>
                  </w:pPr>
                </w:p>
                <w:p w14:paraId="5999F19B" w14:textId="77777777" w:rsidR="00210D06" w:rsidRDefault="00210D06" w:rsidP="00C80BDF">
                  <w:pPr>
                    <w:pStyle w:val="Content"/>
                    <w:rPr>
                      <w:i/>
                      <w:sz w:val="36"/>
                    </w:rPr>
                  </w:pPr>
                </w:p>
                <w:p w14:paraId="224A1C78" w14:textId="77777777" w:rsidR="00210D06" w:rsidRDefault="00210D06" w:rsidP="00C80BDF">
                  <w:pPr>
                    <w:pStyle w:val="Content"/>
                    <w:rPr>
                      <w:i/>
                      <w:sz w:val="36"/>
                    </w:rPr>
                  </w:pPr>
                </w:p>
                <w:p w14:paraId="0DD3DEA2" w14:textId="77777777" w:rsidR="00210D06" w:rsidRDefault="00210D06" w:rsidP="00C80BDF">
                  <w:pPr>
                    <w:pStyle w:val="Content"/>
                    <w:rPr>
                      <w:i/>
                      <w:sz w:val="36"/>
                    </w:rPr>
                  </w:pPr>
                </w:p>
                <w:p w14:paraId="600E23B7" w14:textId="77777777" w:rsidR="00210D06" w:rsidRDefault="00210D06" w:rsidP="00C80BDF">
                  <w:pPr>
                    <w:pStyle w:val="Content"/>
                    <w:rPr>
                      <w:i/>
                      <w:sz w:val="36"/>
                    </w:rPr>
                  </w:pPr>
                </w:p>
                <w:p w14:paraId="6F0E566B" w14:textId="77777777" w:rsidR="00210D06" w:rsidRDefault="00210D06" w:rsidP="00C80BDF">
                  <w:pPr>
                    <w:pStyle w:val="Content"/>
                    <w:rPr>
                      <w:i/>
                      <w:sz w:val="36"/>
                    </w:rPr>
                  </w:pPr>
                </w:p>
                <w:sdt>
                  <w:sdtPr>
                    <w:rPr>
                      <w:rFonts w:eastAsiaTheme="minorEastAsia" w:cstheme="minorBidi"/>
                      <w:b/>
                      <w:sz w:val="28"/>
                      <w:szCs w:val="22"/>
                    </w:rPr>
                    <w:id w:val="-1572277552"/>
                    <w:placeholder>
                      <w:docPart w:val="EDE86F4666294FABBC02828D565A8A1B"/>
                    </w:placeholder>
                    <w15:dataBinding w:prefixMappings="xmlns:ns0='http://schemas.microsoft.com/temp/samples' " w:xpath="/ns0:employees[1]/ns0:employee[1]/ns0:CompanyName[1]" w:storeItemID="{00000000-0000-0000-0000-000000000000}"/>
                    <w15:appearance w15:val="hidden"/>
                  </w:sdtPr>
                  <w:sdtContent>
                    <w:p w14:paraId="512BB712" w14:textId="77777777" w:rsidR="00210D06" w:rsidRDefault="00210D06" w:rsidP="00210D06">
                      <w:pPr>
                        <w:pStyle w:val="Heading2"/>
                        <w:rPr>
                          <w:lang w:val="en-IN"/>
                        </w:rPr>
                      </w:pPr>
                      <w:r>
                        <w:rPr>
                          <w:lang w:val="en-IN"/>
                        </w:rPr>
                        <w:t>Entity Relationship Diagram:</w:t>
                      </w:r>
                    </w:p>
                    <w:p w14:paraId="0002BC7C" w14:textId="0F85D2FC" w:rsidR="000F31A9" w:rsidRPr="000F31A9" w:rsidRDefault="000F31A9" w:rsidP="000F31A9">
                      <w:pPr>
                        <w:pStyle w:val="Content"/>
                      </w:pPr>
                      <w:r w:rsidRPr="000F31A9">
                        <w:t xml:space="preserve">This ERD shows a simple ecommerce system where everything revolves around orders. Customers place orders, and each order can have multiple products using the </w:t>
                      </w:r>
                      <w:proofErr w:type="spellStart"/>
                      <w:r w:rsidRPr="000F31A9">
                        <w:t>order_item</w:t>
                      </w:r>
                      <w:proofErr w:type="spellEnd"/>
                      <w:r w:rsidRPr="000F31A9">
                        <w:t xml:space="preserve"> table. Payments and reviews are stored separately to track transactions and feedback properly. Overall, it is a clean and well-organized design that avoids data duplication.</w:t>
                      </w:r>
                    </w:p>
                    <w:p w14:paraId="486FB8BC" w14:textId="77777777" w:rsidR="000F31A9" w:rsidRDefault="000F31A9" w:rsidP="000F31A9">
                      <w:pPr>
                        <w:pStyle w:val="Content"/>
                        <w:rPr>
                          <w:b/>
                        </w:rPr>
                      </w:pPr>
                    </w:p>
                    <w:p w14:paraId="340D83A3" w14:textId="79121473" w:rsidR="000F31A9" w:rsidRDefault="000F31A9" w:rsidP="000F31A9">
                      <w:pPr>
                        <w:pStyle w:val="Content"/>
                        <w:rPr>
                          <w:b/>
                        </w:rPr>
                      </w:pPr>
                      <w:r w:rsidRPr="000F31A9">
                        <w:rPr>
                          <w:bCs/>
                        </w:rPr>
                        <w:t xml:space="preserve">It is a </w:t>
                      </w:r>
                      <w:r w:rsidRPr="000F31A9">
                        <w:rPr>
                          <w:b/>
                        </w:rPr>
                        <w:t>snowflake</w:t>
                      </w:r>
                      <w:r w:rsidRPr="000F31A9">
                        <w:rPr>
                          <w:bCs/>
                        </w:rPr>
                        <w:t xml:space="preserve"> schema because some dimension tables (like products → </w:t>
                      </w:r>
                      <w:proofErr w:type="spellStart"/>
                      <w:r w:rsidRPr="000F31A9">
                        <w:rPr>
                          <w:bCs/>
                        </w:rPr>
                        <w:t>category_translation</w:t>
                      </w:r>
                      <w:proofErr w:type="spellEnd"/>
                      <w:r w:rsidRPr="000F31A9">
                        <w:rPr>
                          <w:bCs/>
                        </w:rPr>
                        <w:t xml:space="preserve"> and customers/sellers → location) are further normalized into multiple related tables instead of being kept as single flat tables like in a star schema</w:t>
                      </w:r>
                      <w:r w:rsidRPr="000F31A9">
                        <w:rPr>
                          <w:b/>
                        </w:rPr>
                        <w:t>.</w:t>
                      </w:r>
                    </w:p>
                    <w:p w14:paraId="37B77B50" w14:textId="77777777" w:rsidR="000F31A9" w:rsidRPr="000F31A9" w:rsidRDefault="000F31A9" w:rsidP="000F31A9">
                      <w:pPr>
                        <w:rPr>
                          <w:lang w:val="en-IN"/>
                        </w:rPr>
                      </w:pPr>
                    </w:p>
                    <w:p w14:paraId="41D54CC2" w14:textId="5FA80CC6" w:rsidR="00210D06" w:rsidRPr="00210D06" w:rsidRDefault="000F31A9" w:rsidP="00210D06">
                      <w:pPr>
                        <w:rPr>
                          <w:lang w:val="en-IN"/>
                        </w:rPr>
                      </w:pPr>
                      <w:r>
                        <w:rPr>
                          <w:noProof/>
                        </w:rPr>
                        <w:drawing>
                          <wp:inline distT="0" distB="0" distL="0" distR="0" wp14:anchorId="4CFEECDC" wp14:editId="022EB73A">
                            <wp:extent cx="6309360" cy="4747260"/>
                            <wp:effectExtent l="0" t="0" r="0" b="0"/>
                            <wp:docPr id="442687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7336" name="Picture 442687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9360" cy="4747260"/>
                                    </a:xfrm>
                                    <a:prstGeom prst="rect">
                                      <a:avLst/>
                                    </a:prstGeom>
                                  </pic:spPr>
                                </pic:pic>
                              </a:graphicData>
                            </a:graphic>
                          </wp:inline>
                        </w:drawing>
                      </w:r>
                    </w:p>
                  </w:sdtContent>
                </w:sdt>
                <w:p w14:paraId="343BC676" w14:textId="77777777" w:rsidR="00210D06" w:rsidRDefault="00210D06" w:rsidP="00C80BDF">
                  <w:pPr>
                    <w:pStyle w:val="Content"/>
                    <w:rPr>
                      <w:i/>
                      <w:sz w:val="36"/>
                    </w:rPr>
                  </w:pPr>
                </w:p>
                <w:p w14:paraId="5C522680" w14:textId="77777777" w:rsidR="00210D06" w:rsidRDefault="00210D06" w:rsidP="00C80BDF">
                  <w:pPr>
                    <w:pStyle w:val="Content"/>
                    <w:rPr>
                      <w:i/>
                      <w:sz w:val="36"/>
                    </w:rPr>
                  </w:pPr>
                </w:p>
                <w:p w14:paraId="764BD34D" w14:textId="6BA857EC" w:rsidR="00584619" w:rsidRDefault="00584619" w:rsidP="00584619">
                  <w:pPr>
                    <w:pStyle w:val="Heading1"/>
                  </w:pPr>
                  <w:r>
                    <w:lastRenderedPageBreak/>
                    <w:t>Methodology</w:t>
                  </w:r>
                </w:p>
                <w:tbl>
                  <w:tblPr>
                    <w:tblW w:w="9999" w:type="dxa"/>
                    <w:tblInd w:w="40" w:type="dxa"/>
                    <w:tblCellMar>
                      <w:left w:w="0" w:type="dxa"/>
                      <w:right w:w="0" w:type="dxa"/>
                    </w:tblCellMar>
                    <w:tblLook w:val="0000" w:firstRow="0" w:lastRow="0" w:firstColumn="0" w:lastColumn="0" w:noHBand="0" w:noVBand="0"/>
                  </w:tblPr>
                  <w:tblGrid>
                    <w:gridCol w:w="10119"/>
                  </w:tblGrid>
                  <w:tr w:rsidR="00584619" w14:paraId="17FFB923" w14:textId="77777777" w:rsidTr="004B7681">
                    <w:trPr>
                      <w:trHeight w:val="3546"/>
                    </w:trPr>
                    <w:tc>
                      <w:tcPr>
                        <w:tcW w:w="9999" w:type="dxa"/>
                      </w:tcPr>
                      <w:p w14:paraId="55F63632" w14:textId="77777777" w:rsidR="00584619" w:rsidRDefault="00000000" w:rsidP="00584619">
                        <w:pPr>
                          <w:pStyle w:val="Heading2"/>
                        </w:pPr>
                        <w:sdt>
                          <w:sdtPr>
                            <w:id w:val="1616407585"/>
                            <w:placeholder>
                              <w:docPart w:val="4AD89A2038604AC99B9E3AB738EA13F5"/>
                            </w:placeholder>
                            <w:showingPlcHdr/>
                            <w15:dataBinding w:prefixMappings="xmlns:ns0='http://schemas.microsoft.com/temp/samples' " w:xpath="/ns0:employees[1]/ns0:employee[1]/ns0:CompanyName[1]" w:storeItemID="{00000000-0000-0000-0000-000000000000}"/>
                            <w15:appearance w15:val="hidden"/>
                          </w:sdtPr>
                          <w:sdtContent>
                            <w:r w:rsidR="00584619" w:rsidRPr="00DF027C">
                              <w:t>Subtitle Text Here</w:t>
                            </w:r>
                          </w:sdtContent>
                        </w:sdt>
                      </w:p>
                      <w:p w14:paraId="6189F481" w14:textId="77777777" w:rsidR="00584619" w:rsidRDefault="00584619" w:rsidP="00584619"/>
                      <w:sdt>
                        <w:sdtPr>
                          <w:id w:val="-1864439060"/>
                          <w:placeholder>
                            <w:docPart w:val="9C68284612CE4A92BB0A1FD7FDDA3F13"/>
                          </w:placeholder>
                          <w:temporary/>
                          <w:showingPlcHdr/>
                          <w15:appearance w15:val="hidden"/>
                        </w:sdtPr>
                        <w:sdtContent>
                          <w:p w14:paraId="0475D8A0" w14:textId="77777777" w:rsidR="00584619" w:rsidRPr="00DF027C" w:rsidRDefault="00584619" w:rsidP="00584619">
                            <w:pPr>
                              <w:pStyle w:val="Content"/>
                            </w:pPr>
                            <w:r w:rsidRPr="00DF027C">
                              <w:t>To get started right away, just tap any placeholder text (such as this) and start typing to replace it with your own.</w:t>
                            </w:r>
                          </w:p>
                        </w:sdtContent>
                      </w:sdt>
                      <w:p w14:paraId="38042AD9" w14:textId="77777777" w:rsidR="00584619" w:rsidRDefault="00584619" w:rsidP="00584619"/>
                      <w:sdt>
                        <w:sdtPr>
                          <w:id w:val="-1173648191"/>
                          <w:placeholder>
                            <w:docPart w:val="6D5F9B9661B54CDEA21B713A11D72450"/>
                          </w:placeholder>
                          <w:temporary/>
                          <w:showingPlcHdr/>
                          <w15:appearance w15:val="hidden"/>
                        </w:sdtPr>
                        <w:sdtContent>
                          <w:p w14:paraId="12EC8D91" w14:textId="77777777" w:rsidR="00584619" w:rsidRDefault="00584619" w:rsidP="00584619">
                            <w:pPr>
                              <w:pStyle w:val="Content"/>
                            </w:pPr>
                            <w:r w:rsidRPr="00DF027C">
                              <w:t xml:space="preserve">Want to insert a picture from your files or add a shape, text box, or table? You got it! On the Insert tab of the ribbon, just tap the option you need. </w:t>
                            </w:r>
                          </w:p>
                        </w:sdtContent>
                      </w:sdt>
                    </w:tc>
                  </w:tr>
                  <w:tr w:rsidR="00584619" w14:paraId="4712DB41" w14:textId="77777777" w:rsidTr="004B7681">
                    <w:trPr>
                      <w:trHeight w:val="1899"/>
                    </w:trPr>
                    <w:tc>
                      <w:tcPr>
                        <w:tcW w:w="9999" w:type="dxa"/>
                        <w:shd w:val="clear" w:color="auto" w:fill="F2F2F2" w:themeFill="background1" w:themeFillShade="F2"/>
                        <w:vAlign w:val="center"/>
                      </w:tcPr>
                      <w:p w14:paraId="486E35CD" w14:textId="77777777" w:rsidR="00584619" w:rsidRPr="00DF027C" w:rsidRDefault="00584619" w:rsidP="00584619">
                        <w:pPr>
                          <w:pStyle w:val="EmphasisText"/>
                          <w:jc w:val="center"/>
                        </w:pPr>
                        <w:r>
                          <w:rPr>
                            <w:noProof/>
                          </w:rPr>
                          <mc:AlternateContent>
                            <mc:Choice Requires="wps">
                              <w:drawing>
                                <wp:inline distT="0" distB="0" distL="0" distR="0" wp14:anchorId="5FB0485E" wp14:editId="08D51A77">
                                  <wp:extent cx="5422005" cy="695459"/>
                                  <wp:effectExtent l="0" t="0" r="0" b="0"/>
                                  <wp:docPr id="2070883340" name="Text Box 2070883340"/>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79A46D96"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FB0485E" id="Text Box 2070883340" o:spid="_x0000_s1029"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" filled="f" stroked="f" strokeweight=".5pt">
                                  <v:textbox>
                                    <w:txbxContent>
                                      <w:p w14:paraId="79A46D96"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v:textbox>
                                  <w10:anchorlock/>
                                </v:shape>
                              </w:pict>
                            </mc:Fallback>
                          </mc:AlternateContent>
                        </w:r>
                      </w:p>
                    </w:tc>
                  </w:tr>
                  <w:tr w:rsidR="00584619" w14:paraId="31BDF6C2" w14:textId="77777777" w:rsidTr="004B7681">
                    <w:trPr>
                      <w:trHeight w:val="5931"/>
                    </w:trPr>
                    <w:tc>
                      <w:tcPr>
                        <w:tcW w:w="9999" w:type="dxa"/>
                      </w:tcPr>
                      <w:p w14:paraId="39722807" w14:textId="77777777" w:rsidR="00584619" w:rsidRDefault="00584619" w:rsidP="00584619">
                        <w:pPr>
                          <w:pStyle w:val="EmphasisText"/>
                          <w:rPr>
                            <w:i/>
                            <w:sz w:val="36"/>
                          </w:rPr>
                        </w:pPr>
                      </w:p>
                      <w:sdt>
                        <w:sdtPr>
                          <w:id w:val="836191846"/>
                          <w:placeholder>
                            <w:docPart w:val="FFFF459C7F114596995E87583766E20B"/>
                          </w:placeholder>
                          <w:temporary/>
                          <w:showingPlcHdr/>
                          <w15:appearance w15:val="hidden"/>
                        </w:sdtPr>
                        <w:sdtContent>
                          <w:p w14:paraId="6B765F18" w14:textId="77777777" w:rsidR="00584619" w:rsidRPr="00DF027C" w:rsidRDefault="00584619" w:rsidP="00584619">
                            <w:pPr>
                              <w:pStyle w:val="Content"/>
                            </w:pPr>
                            <w:r w:rsidRPr="00DF027C">
                              <w:t>To get started right away, just tap any placeholder text (such as this) and start typing to replace it with your own.</w:t>
                            </w:r>
                          </w:p>
                        </w:sdtContent>
                      </w:sdt>
                      <w:p w14:paraId="372B11A8" w14:textId="77777777" w:rsidR="00584619" w:rsidRDefault="00584619" w:rsidP="00584619">
                        <w:pPr>
                          <w:pStyle w:val="Content"/>
                        </w:pPr>
                      </w:p>
                      <w:sdt>
                        <w:sdtPr>
                          <w:id w:val="467785128"/>
                          <w:placeholder>
                            <w:docPart w:val="6CB6587F4E9D44ADABD62200E4678C55"/>
                          </w:placeholder>
                          <w:temporary/>
                          <w:showingPlcHdr/>
                          <w15:appearance w15:val="hidden"/>
                        </w:sdtPr>
                        <w:sdtContent>
                          <w:p w14:paraId="0A513047" w14:textId="77777777" w:rsidR="00584619" w:rsidRDefault="00584619" w:rsidP="00584619">
                            <w:pPr>
                              <w:pStyle w:val="Content"/>
                            </w:pPr>
                            <w:r w:rsidRPr="00DF027C">
                              <w:t xml:space="preserve">Want to insert a picture from your files or add a shape, text box, or table? You got it! On the Insert tab of the ribbon, just tap the option you need. </w:t>
                            </w:r>
                          </w:p>
                        </w:sdtContent>
                      </w:sdt>
                      <w:p w14:paraId="67B5C9E4" w14:textId="77777777" w:rsidR="00584619" w:rsidRDefault="00584619" w:rsidP="00584619">
                        <w:pPr>
                          <w:pStyle w:val="Content"/>
                          <w:rPr>
                            <w:i/>
                            <w:sz w:val="36"/>
                          </w:rPr>
                        </w:pPr>
                      </w:p>
                      <w:p w14:paraId="440F0F36" w14:textId="77777777" w:rsidR="00584619" w:rsidRDefault="00584619" w:rsidP="00584619">
                        <w:pPr>
                          <w:pStyle w:val="Content"/>
                          <w:rPr>
                            <w:i/>
                            <w:sz w:val="36"/>
                          </w:rPr>
                        </w:pPr>
                      </w:p>
                      <w:p w14:paraId="10C76D3A" w14:textId="77777777" w:rsidR="00584619" w:rsidRDefault="00584619" w:rsidP="00584619">
                        <w:pPr>
                          <w:pStyle w:val="Content"/>
                          <w:rPr>
                            <w:i/>
                            <w:sz w:val="36"/>
                          </w:rPr>
                        </w:pPr>
                      </w:p>
                      <w:p w14:paraId="4DB5FF0B" w14:textId="77777777" w:rsidR="00584619" w:rsidRDefault="00584619" w:rsidP="00584619">
                        <w:pPr>
                          <w:pStyle w:val="Content"/>
                          <w:rPr>
                            <w:i/>
                            <w:sz w:val="36"/>
                          </w:rPr>
                        </w:pPr>
                      </w:p>
                      <w:p w14:paraId="5A0632F2" w14:textId="77777777" w:rsidR="00584619" w:rsidRDefault="00584619" w:rsidP="00584619">
                        <w:pPr>
                          <w:pStyle w:val="Content"/>
                          <w:rPr>
                            <w:i/>
                            <w:sz w:val="36"/>
                          </w:rPr>
                        </w:pPr>
                      </w:p>
                      <w:p w14:paraId="3ADD419C" w14:textId="77777777" w:rsidR="00584619" w:rsidRDefault="00584619" w:rsidP="00584619">
                        <w:pPr>
                          <w:pStyle w:val="Content"/>
                          <w:rPr>
                            <w:i/>
                            <w:sz w:val="36"/>
                          </w:rPr>
                        </w:pPr>
                      </w:p>
                      <w:p w14:paraId="552AD364" w14:textId="77777777" w:rsidR="00584619" w:rsidRDefault="00584619" w:rsidP="00584619">
                        <w:pPr>
                          <w:pStyle w:val="Content"/>
                          <w:rPr>
                            <w:i/>
                            <w:sz w:val="36"/>
                          </w:rPr>
                        </w:pPr>
                      </w:p>
                      <w:p w14:paraId="66FC755F" w14:textId="77777777" w:rsidR="00584619" w:rsidRDefault="00584619" w:rsidP="00584619">
                        <w:pPr>
                          <w:pStyle w:val="Content"/>
                          <w:rPr>
                            <w:i/>
                            <w:sz w:val="36"/>
                          </w:rPr>
                        </w:pPr>
                      </w:p>
                      <w:p w14:paraId="5B13AA11" w14:textId="71B45C40" w:rsidR="00584619" w:rsidRDefault="00584619" w:rsidP="00584619">
                        <w:pPr>
                          <w:pStyle w:val="Heading1"/>
                        </w:pPr>
                        <w:r>
                          <w:lastRenderedPageBreak/>
                          <w:t>Key Findings</w:t>
                        </w:r>
                      </w:p>
                      <w:tbl>
                        <w:tblPr>
                          <w:tblW w:w="9999" w:type="dxa"/>
                          <w:tblInd w:w="40" w:type="dxa"/>
                          <w:tblCellMar>
                            <w:left w:w="0" w:type="dxa"/>
                            <w:right w:w="0" w:type="dxa"/>
                          </w:tblCellMar>
                          <w:tblLook w:val="0000" w:firstRow="0" w:lastRow="0" w:firstColumn="0" w:lastColumn="0" w:noHBand="0" w:noVBand="0"/>
                        </w:tblPr>
                        <w:tblGrid>
                          <w:gridCol w:w="10079"/>
                        </w:tblGrid>
                        <w:tr w:rsidR="00584619" w14:paraId="4D544252" w14:textId="77777777" w:rsidTr="004B7681">
                          <w:trPr>
                            <w:trHeight w:val="3546"/>
                          </w:trPr>
                          <w:tc>
                            <w:tcPr>
                              <w:tcW w:w="9999" w:type="dxa"/>
                            </w:tcPr>
                            <w:p w14:paraId="1C702386" w14:textId="77777777" w:rsidR="00584619" w:rsidRDefault="00000000" w:rsidP="00584619">
                              <w:pPr>
                                <w:pStyle w:val="Heading2"/>
                              </w:pPr>
                              <w:sdt>
                                <w:sdtPr>
                                  <w:id w:val="872118260"/>
                                  <w:placeholder>
                                    <w:docPart w:val="64F5233FFA8E454596896F885EF8211E"/>
                                  </w:placeholder>
                                  <w:showingPlcHdr/>
                                  <w15:dataBinding w:prefixMappings="xmlns:ns0='http://schemas.microsoft.com/temp/samples' " w:xpath="/ns0:employees[1]/ns0:employee[1]/ns0:CompanyName[1]" w:storeItemID="{00000000-0000-0000-0000-000000000000}"/>
                                  <w15:appearance w15:val="hidden"/>
                                </w:sdtPr>
                                <w:sdtContent>
                                  <w:r w:rsidR="00584619" w:rsidRPr="00DF027C">
                                    <w:t>Subtitle Text Here</w:t>
                                  </w:r>
                                </w:sdtContent>
                              </w:sdt>
                            </w:p>
                            <w:p w14:paraId="150F7AE3" w14:textId="77777777" w:rsidR="00584619" w:rsidRDefault="00584619" w:rsidP="00584619"/>
                            <w:sdt>
                              <w:sdtPr>
                                <w:id w:val="359243149"/>
                                <w:placeholder>
                                  <w:docPart w:val="7A36D873174C4513848D53EE4FB8809D"/>
                                </w:placeholder>
                                <w:temporary/>
                                <w:showingPlcHdr/>
                                <w15:appearance w15:val="hidden"/>
                              </w:sdtPr>
                              <w:sdtContent>
                                <w:p w14:paraId="0DEA1A94" w14:textId="77777777" w:rsidR="00584619" w:rsidRPr="00DF027C" w:rsidRDefault="00584619" w:rsidP="00584619">
                                  <w:pPr>
                                    <w:pStyle w:val="Content"/>
                                  </w:pPr>
                                  <w:r w:rsidRPr="00DF027C">
                                    <w:t>To get started right away, just tap any placeholder text (such as this) and start typing to replace it with your own.</w:t>
                                  </w:r>
                                </w:p>
                              </w:sdtContent>
                            </w:sdt>
                            <w:p w14:paraId="690A5783" w14:textId="77777777" w:rsidR="00584619" w:rsidRDefault="00584619" w:rsidP="00584619"/>
                            <w:sdt>
                              <w:sdtPr>
                                <w:id w:val="-2075107827"/>
                                <w:placeholder>
                                  <w:docPart w:val="E0A3AFE01C0C45C294DF92ED8914DA21"/>
                                </w:placeholder>
                                <w:temporary/>
                                <w:showingPlcHdr/>
                                <w15:appearance w15:val="hidden"/>
                              </w:sdtPr>
                              <w:sdtContent>
                                <w:p w14:paraId="4CCC1BD3" w14:textId="77777777" w:rsidR="00584619" w:rsidRDefault="00584619" w:rsidP="00584619">
                                  <w:pPr>
                                    <w:pStyle w:val="Content"/>
                                  </w:pPr>
                                  <w:r w:rsidRPr="00DF027C">
                                    <w:t xml:space="preserve">Want to insert a picture from your files or add a shape, text box, or table? You got it! On the Insert tab of the ribbon, just tap the option you need. </w:t>
                                  </w:r>
                                </w:p>
                              </w:sdtContent>
                            </w:sdt>
                          </w:tc>
                        </w:tr>
                        <w:tr w:rsidR="00584619" w14:paraId="59D02A59" w14:textId="77777777" w:rsidTr="004B7681">
                          <w:trPr>
                            <w:trHeight w:val="1899"/>
                          </w:trPr>
                          <w:tc>
                            <w:tcPr>
                              <w:tcW w:w="9999" w:type="dxa"/>
                              <w:shd w:val="clear" w:color="auto" w:fill="F2F2F2" w:themeFill="background1" w:themeFillShade="F2"/>
                              <w:vAlign w:val="center"/>
                            </w:tcPr>
                            <w:p w14:paraId="3481275F" w14:textId="77777777" w:rsidR="00584619" w:rsidRPr="00DF027C" w:rsidRDefault="00584619" w:rsidP="00584619">
                              <w:pPr>
                                <w:pStyle w:val="EmphasisText"/>
                                <w:jc w:val="center"/>
                              </w:pPr>
                              <w:r>
                                <w:rPr>
                                  <w:noProof/>
                                </w:rPr>
                                <mc:AlternateContent>
                                  <mc:Choice Requires="wps">
                                    <w:drawing>
                                      <wp:inline distT="0" distB="0" distL="0" distR="0" wp14:anchorId="66B08D96" wp14:editId="1E349E0B">
                                        <wp:extent cx="5422005" cy="695459"/>
                                        <wp:effectExtent l="0" t="0" r="0" b="0"/>
                                        <wp:docPr id="436907304" name="Text Box 436907304"/>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13E25C1E"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B08D96" id="Text Box 436907304" o:spid="_x0000_s1030"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" filled="f" stroked="f" strokeweight=".5pt">
                                        <v:textbox>
                                          <w:txbxContent>
                                            <w:p w14:paraId="13E25C1E"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v:textbox>
                                        <w10:anchorlock/>
                                      </v:shape>
                                    </w:pict>
                                  </mc:Fallback>
                                </mc:AlternateContent>
                              </w:r>
                            </w:p>
                          </w:tc>
                        </w:tr>
                        <w:tr w:rsidR="00584619" w14:paraId="381A5EB8" w14:textId="77777777" w:rsidTr="004B7681">
                          <w:trPr>
                            <w:trHeight w:val="5931"/>
                          </w:trPr>
                          <w:tc>
                            <w:tcPr>
                              <w:tcW w:w="9999" w:type="dxa"/>
                            </w:tcPr>
                            <w:p w14:paraId="21F57313" w14:textId="77777777" w:rsidR="00584619" w:rsidRDefault="00584619" w:rsidP="00584619">
                              <w:pPr>
                                <w:pStyle w:val="EmphasisText"/>
                                <w:rPr>
                                  <w:i/>
                                  <w:sz w:val="36"/>
                                </w:rPr>
                              </w:pPr>
                            </w:p>
                            <w:sdt>
                              <w:sdtPr>
                                <w:id w:val="1587265253"/>
                                <w:placeholder>
                                  <w:docPart w:val="8BE1E86E0DB240DBB07E8EA505695AE1"/>
                                </w:placeholder>
                                <w:temporary/>
                                <w:showingPlcHdr/>
                                <w15:appearance w15:val="hidden"/>
                              </w:sdtPr>
                              <w:sdtContent>
                                <w:p w14:paraId="604C521A" w14:textId="77777777" w:rsidR="00584619" w:rsidRPr="00DF027C" w:rsidRDefault="00584619" w:rsidP="00584619">
                                  <w:pPr>
                                    <w:pStyle w:val="Content"/>
                                  </w:pPr>
                                  <w:r w:rsidRPr="00DF027C">
                                    <w:t>To get started right away, just tap any placeholder text (such as this) and start typing to replace it with your own.</w:t>
                                  </w:r>
                                </w:p>
                              </w:sdtContent>
                            </w:sdt>
                            <w:p w14:paraId="6AF6A41B" w14:textId="77777777" w:rsidR="00584619" w:rsidRDefault="00584619" w:rsidP="00584619">
                              <w:pPr>
                                <w:pStyle w:val="Content"/>
                              </w:pPr>
                            </w:p>
                            <w:sdt>
                              <w:sdtPr>
                                <w:id w:val="-1195226871"/>
                                <w:placeholder>
                                  <w:docPart w:val="82843D42F3EA4A609938A607D7837197"/>
                                </w:placeholder>
                                <w:temporary/>
                                <w:showingPlcHdr/>
                                <w15:appearance w15:val="hidden"/>
                              </w:sdtPr>
                              <w:sdtContent>
                                <w:p w14:paraId="130298E5" w14:textId="77777777" w:rsidR="00584619" w:rsidRDefault="00584619" w:rsidP="00584619">
                                  <w:pPr>
                                    <w:pStyle w:val="Content"/>
                                  </w:pPr>
                                  <w:r w:rsidRPr="00DF027C">
                                    <w:t xml:space="preserve">Want to insert a picture from your files or add a shape, text box, or table? You got it! On the Insert tab of the ribbon, just tap the option you need. </w:t>
                                  </w:r>
                                </w:p>
                              </w:sdtContent>
                            </w:sdt>
                            <w:p w14:paraId="65B0510C" w14:textId="77777777" w:rsidR="00584619" w:rsidRDefault="00584619" w:rsidP="00584619">
                              <w:pPr>
                                <w:pStyle w:val="Content"/>
                                <w:rPr>
                                  <w:i/>
                                  <w:sz w:val="36"/>
                                </w:rPr>
                              </w:pPr>
                            </w:p>
                            <w:p w14:paraId="38221A9E" w14:textId="77777777" w:rsidR="00584619" w:rsidRDefault="00584619" w:rsidP="00584619">
                              <w:pPr>
                                <w:pStyle w:val="Content"/>
                                <w:rPr>
                                  <w:i/>
                                  <w:sz w:val="36"/>
                                </w:rPr>
                              </w:pPr>
                            </w:p>
                            <w:p w14:paraId="0F63F066" w14:textId="77777777" w:rsidR="00584619" w:rsidRDefault="00584619" w:rsidP="00584619">
                              <w:pPr>
                                <w:pStyle w:val="Content"/>
                                <w:rPr>
                                  <w:i/>
                                  <w:sz w:val="36"/>
                                </w:rPr>
                              </w:pPr>
                            </w:p>
                            <w:p w14:paraId="080A3A19" w14:textId="77777777" w:rsidR="00584619" w:rsidRDefault="00584619" w:rsidP="00584619">
                              <w:pPr>
                                <w:pStyle w:val="Content"/>
                                <w:rPr>
                                  <w:i/>
                                  <w:sz w:val="36"/>
                                </w:rPr>
                              </w:pPr>
                            </w:p>
                            <w:p w14:paraId="0B6377AC" w14:textId="77777777" w:rsidR="00584619" w:rsidRDefault="00584619" w:rsidP="00584619">
                              <w:pPr>
                                <w:pStyle w:val="Content"/>
                                <w:rPr>
                                  <w:i/>
                                  <w:sz w:val="36"/>
                                </w:rPr>
                              </w:pPr>
                            </w:p>
                            <w:p w14:paraId="01F2C9DF" w14:textId="77777777" w:rsidR="00584619" w:rsidRDefault="00584619" w:rsidP="00584619">
                              <w:pPr>
                                <w:pStyle w:val="Content"/>
                                <w:rPr>
                                  <w:i/>
                                  <w:sz w:val="36"/>
                                </w:rPr>
                              </w:pPr>
                            </w:p>
                            <w:p w14:paraId="5A370EF5" w14:textId="77777777" w:rsidR="00584619" w:rsidRDefault="00584619" w:rsidP="00584619">
                              <w:pPr>
                                <w:pStyle w:val="Content"/>
                                <w:rPr>
                                  <w:i/>
                                  <w:sz w:val="36"/>
                                </w:rPr>
                              </w:pPr>
                            </w:p>
                            <w:p w14:paraId="0D45A786" w14:textId="77777777" w:rsidR="00584619" w:rsidRDefault="00584619" w:rsidP="00584619">
                              <w:pPr>
                                <w:pStyle w:val="Content"/>
                                <w:rPr>
                                  <w:i/>
                                  <w:sz w:val="36"/>
                                </w:rPr>
                              </w:pPr>
                            </w:p>
                            <w:p w14:paraId="54594DB3" w14:textId="6CAF62D3" w:rsidR="00584619" w:rsidRDefault="00584619" w:rsidP="00584619">
                              <w:pPr>
                                <w:pStyle w:val="Heading1"/>
                              </w:pPr>
                              <w:r>
                                <w:lastRenderedPageBreak/>
                                <w:t>Business Insights</w:t>
                              </w:r>
                            </w:p>
                            <w:tbl>
                              <w:tblPr>
                                <w:tblW w:w="9999" w:type="dxa"/>
                                <w:tblInd w:w="40" w:type="dxa"/>
                                <w:tblCellMar>
                                  <w:left w:w="0" w:type="dxa"/>
                                  <w:right w:w="0" w:type="dxa"/>
                                </w:tblCellMar>
                                <w:tblLook w:val="0000" w:firstRow="0" w:lastRow="0" w:firstColumn="0" w:lastColumn="0" w:noHBand="0" w:noVBand="0"/>
                              </w:tblPr>
                              <w:tblGrid>
                                <w:gridCol w:w="10039"/>
                              </w:tblGrid>
                              <w:tr w:rsidR="00584619" w14:paraId="4671E1ED" w14:textId="77777777" w:rsidTr="004B7681">
                                <w:trPr>
                                  <w:trHeight w:val="3546"/>
                                </w:trPr>
                                <w:tc>
                                  <w:tcPr>
                                    <w:tcW w:w="9999" w:type="dxa"/>
                                  </w:tcPr>
                                  <w:p w14:paraId="0106C1BE" w14:textId="77777777" w:rsidR="00584619" w:rsidRDefault="00000000" w:rsidP="00584619">
                                    <w:pPr>
                                      <w:pStyle w:val="Heading2"/>
                                    </w:pPr>
                                    <w:sdt>
                                      <w:sdtPr>
                                        <w:id w:val="503644669"/>
                                        <w:placeholder>
                                          <w:docPart w:val="5BB553B70D8C47CABD529192B2966B5C"/>
                                        </w:placeholder>
                                        <w:showingPlcHdr/>
                                        <w15:dataBinding w:prefixMappings="xmlns:ns0='http://schemas.microsoft.com/temp/samples' " w:xpath="/ns0:employees[1]/ns0:employee[1]/ns0:CompanyName[1]" w:storeItemID="{00000000-0000-0000-0000-000000000000}"/>
                                        <w15:appearance w15:val="hidden"/>
                                      </w:sdtPr>
                                      <w:sdtContent>
                                        <w:r w:rsidR="00584619" w:rsidRPr="00DF027C">
                                          <w:t>Subtitle Text Here</w:t>
                                        </w:r>
                                      </w:sdtContent>
                                    </w:sdt>
                                  </w:p>
                                  <w:p w14:paraId="7B435735" w14:textId="77777777" w:rsidR="00584619" w:rsidRDefault="00584619" w:rsidP="00584619"/>
                                  <w:sdt>
                                    <w:sdtPr>
                                      <w:id w:val="-1637332047"/>
                                      <w:placeholder>
                                        <w:docPart w:val="FD6E00B68632478F94FC4F264D49AA3C"/>
                                      </w:placeholder>
                                      <w:temporary/>
                                      <w:showingPlcHdr/>
                                      <w15:appearance w15:val="hidden"/>
                                    </w:sdtPr>
                                    <w:sdtContent>
                                      <w:p w14:paraId="61758D81" w14:textId="77777777" w:rsidR="00584619" w:rsidRPr="00DF027C" w:rsidRDefault="00584619" w:rsidP="00584619">
                                        <w:pPr>
                                          <w:pStyle w:val="Content"/>
                                        </w:pPr>
                                        <w:r w:rsidRPr="00DF027C">
                                          <w:t>To get started right away, just tap any placeholder text (such as this) and start typing to replace it with your own.</w:t>
                                        </w:r>
                                      </w:p>
                                    </w:sdtContent>
                                  </w:sdt>
                                  <w:p w14:paraId="75C27FFA" w14:textId="77777777" w:rsidR="00584619" w:rsidRDefault="00584619" w:rsidP="00584619"/>
                                  <w:sdt>
                                    <w:sdtPr>
                                      <w:id w:val="747001908"/>
                                      <w:placeholder>
                                        <w:docPart w:val="5483DE39687C4DC38EF1EBC4BEA70DFC"/>
                                      </w:placeholder>
                                      <w:temporary/>
                                      <w:showingPlcHdr/>
                                      <w15:appearance w15:val="hidden"/>
                                    </w:sdtPr>
                                    <w:sdtContent>
                                      <w:p w14:paraId="41B48C29" w14:textId="77777777" w:rsidR="00584619" w:rsidRDefault="00584619" w:rsidP="00584619">
                                        <w:pPr>
                                          <w:pStyle w:val="Content"/>
                                        </w:pPr>
                                        <w:r w:rsidRPr="00DF027C">
                                          <w:t xml:space="preserve">Want to insert a picture from your files or add a shape, text box, or table? You got it! On the Insert tab of the ribbon, just tap the option you need. </w:t>
                                        </w:r>
                                      </w:p>
                                    </w:sdtContent>
                                  </w:sdt>
                                </w:tc>
                              </w:tr>
                              <w:tr w:rsidR="00584619" w14:paraId="6C61CBFC" w14:textId="77777777" w:rsidTr="004B7681">
                                <w:trPr>
                                  <w:trHeight w:val="1899"/>
                                </w:trPr>
                                <w:tc>
                                  <w:tcPr>
                                    <w:tcW w:w="9999" w:type="dxa"/>
                                    <w:shd w:val="clear" w:color="auto" w:fill="F2F2F2" w:themeFill="background1" w:themeFillShade="F2"/>
                                    <w:vAlign w:val="center"/>
                                  </w:tcPr>
                                  <w:p w14:paraId="19F5238E" w14:textId="77777777" w:rsidR="00584619" w:rsidRPr="00DF027C" w:rsidRDefault="00584619" w:rsidP="00584619">
                                    <w:pPr>
                                      <w:pStyle w:val="EmphasisText"/>
                                      <w:jc w:val="center"/>
                                    </w:pPr>
                                    <w:r>
                                      <w:rPr>
                                        <w:noProof/>
                                      </w:rPr>
                                      <mc:AlternateContent>
                                        <mc:Choice Requires="wps">
                                          <w:drawing>
                                            <wp:inline distT="0" distB="0" distL="0" distR="0" wp14:anchorId="57EEF78E" wp14:editId="059BD529">
                                              <wp:extent cx="5422005" cy="695459"/>
                                              <wp:effectExtent l="0" t="0" r="0" b="0"/>
                                              <wp:docPr id="538259317" name="Text Box 538259317"/>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657C50AB"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EEF78E" id="Text Box 538259317" o:spid="_x0000_s1031"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" filled="f" stroked="f" strokeweight=".5pt">
                                              <v:textbox>
                                                <w:txbxContent>
                                                  <w:p w14:paraId="657C50AB"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v:textbox>
                                              <w10:anchorlock/>
                                            </v:shape>
                                          </w:pict>
                                        </mc:Fallback>
                                      </mc:AlternateContent>
                                    </w:r>
                                  </w:p>
                                </w:tc>
                              </w:tr>
                              <w:tr w:rsidR="00584619" w14:paraId="10DBB658" w14:textId="77777777" w:rsidTr="004B7681">
                                <w:trPr>
                                  <w:trHeight w:val="5931"/>
                                </w:trPr>
                                <w:tc>
                                  <w:tcPr>
                                    <w:tcW w:w="9999" w:type="dxa"/>
                                  </w:tcPr>
                                  <w:p w14:paraId="7EDB74BC" w14:textId="77777777" w:rsidR="00584619" w:rsidRDefault="00584619" w:rsidP="00584619">
                                    <w:pPr>
                                      <w:pStyle w:val="EmphasisText"/>
                                      <w:rPr>
                                        <w:i/>
                                        <w:sz w:val="36"/>
                                      </w:rPr>
                                    </w:pPr>
                                  </w:p>
                                  <w:sdt>
                                    <w:sdtPr>
                                      <w:id w:val="558674547"/>
                                      <w:placeholder>
                                        <w:docPart w:val="098031038AD1416E8DFF3604519BD35D"/>
                                      </w:placeholder>
                                      <w:temporary/>
                                      <w:showingPlcHdr/>
                                      <w15:appearance w15:val="hidden"/>
                                    </w:sdtPr>
                                    <w:sdtContent>
                                      <w:p w14:paraId="441A499B" w14:textId="77777777" w:rsidR="00584619" w:rsidRPr="00DF027C" w:rsidRDefault="00584619" w:rsidP="00584619">
                                        <w:pPr>
                                          <w:pStyle w:val="Content"/>
                                        </w:pPr>
                                        <w:r w:rsidRPr="00DF027C">
                                          <w:t>To get started right away, just tap any placeholder text (such as this) and start typing to replace it with your own.</w:t>
                                        </w:r>
                                      </w:p>
                                    </w:sdtContent>
                                  </w:sdt>
                                  <w:p w14:paraId="3F869C25" w14:textId="77777777" w:rsidR="00584619" w:rsidRDefault="00584619" w:rsidP="00584619">
                                    <w:pPr>
                                      <w:pStyle w:val="Content"/>
                                    </w:pPr>
                                  </w:p>
                                  <w:sdt>
                                    <w:sdtPr>
                                      <w:id w:val="1534766320"/>
                                      <w:placeholder>
                                        <w:docPart w:val="520F1258485C49B2B53640BDBABA9CCC"/>
                                      </w:placeholder>
                                      <w:temporary/>
                                      <w:showingPlcHdr/>
                                      <w15:appearance w15:val="hidden"/>
                                    </w:sdtPr>
                                    <w:sdtContent>
                                      <w:p w14:paraId="2A21134E" w14:textId="77777777" w:rsidR="00584619" w:rsidRDefault="00584619" w:rsidP="00584619">
                                        <w:pPr>
                                          <w:pStyle w:val="Content"/>
                                        </w:pPr>
                                        <w:r w:rsidRPr="00DF027C">
                                          <w:t xml:space="preserve">Want to insert a picture from your files or add a shape, text box, or table? You got it! On the Insert tab of the ribbon, just tap the option you need. </w:t>
                                        </w:r>
                                      </w:p>
                                    </w:sdtContent>
                                  </w:sdt>
                                  <w:p w14:paraId="51EE6556" w14:textId="77777777" w:rsidR="00584619" w:rsidRDefault="00584619" w:rsidP="00584619">
                                    <w:pPr>
                                      <w:pStyle w:val="Content"/>
                                      <w:rPr>
                                        <w:i/>
                                        <w:sz w:val="36"/>
                                      </w:rPr>
                                    </w:pPr>
                                  </w:p>
                                  <w:p w14:paraId="41B27174" w14:textId="77777777" w:rsidR="00584619" w:rsidRDefault="00584619" w:rsidP="00584619">
                                    <w:pPr>
                                      <w:pStyle w:val="Content"/>
                                      <w:rPr>
                                        <w:i/>
                                        <w:sz w:val="36"/>
                                      </w:rPr>
                                    </w:pPr>
                                  </w:p>
                                  <w:p w14:paraId="75B7477A" w14:textId="77777777" w:rsidR="00584619" w:rsidRDefault="00584619" w:rsidP="00584619">
                                    <w:pPr>
                                      <w:pStyle w:val="Content"/>
                                      <w:rPr>
                                        <w:i/>
                                        <w:sz w:val="36"/>
                                      </w:rPr>
                                    </w:pPr>
                                  </w:p>
                                  <w:p w14:paraId="133E1972" w14:textId="77777777" w:rsidR="00584619" w:rsidRDefault="00584619" w:rsidP="00584619">
                                    <w:pPr>
                                      <w:pStyle w:val="Content"/>
                                      <w:rPr>
                                        <w:i/>
                                        <w:sz w:val="36"/>
                                      </w:rPr>
                                    </w:pPr>
                                  </w:p>
                                  <w:p w14:paraId="5062E349" w14:textId="77777777" w:rsidR="00584619" w:rsidRDefault="00584619" w:rsidP="00584619">
                                    <w:pPr>
                                      <w:pStyle w:val="Content"/>
                                      <w:rPr>
                                        <w:i/>
                                        <w:sz w:val="36"/>
                                      </w:rPr>
                                    </w:pPr>
                                  </w:p>
                                  <w:p w14:paraId="7CB63C2F" w14:textId="77777777" w:rsidR="00584619" w:rsidRDefault="00584619" w:rsidP="00584619">
                                    <w:pPr>
                                      <w:pStyle w:val="Content"/>
                                      <w:rPr>
                                        <w:i/>
                                        <w:sz w:val="36"/>
                                      </w:rPr>
                                    </w:pPr>
                                  </w:p>
                                  <w:p w14:paraId="4952E507" w14:textId="77777777" w:rsidR="004E0C76" w:rsidRDefault="004E0C76" w:rsidP="00584619">
                                    <w:pPr>
                                      <w:pStyle w:val="Content"/>
                                      <w:rPr>
                                        <w:i/>
                                        <w:sz w:val="36"/>
                                      </w:rPr>
                                    </w:pPr>
                                  </w:p>
                                  <w:p w14:paraId="1E19EBCB" w14:textId="77777777" w:rsidR="004E0C76" w:rsidRDefault="004E0C76" w:rsidP="00584619">
                                    <w:pPr>
                                      <w:pStyle w:val="Content"/>
                                      <w:rPr>
                                        <w:i/>
                                        <w:sz w:val="36"/>
                                      </w:rPr>
                                    </w:pPr>
                                  </w:p>
                                  <w:sdt>
                                    <w:sdtPr>
                                      <w:id w:val="-1777315097"/>
                                      <w:placeholder>
                                        <w:docPart w:val="6F660E9194E143A386DB52F61988E5CE"/>
                                      </w:placeholder>
                                      <w15:dataBinding w:prefixMappings="xmlns:ns0='http://schemas.microsoft.com/temp/samples' " w:xpath="/ns0:employees[1]/ns0:employee[1]/ns0:CompanyName[1]" w:storeItemID="{00000000-0000-0000-0000-000000000000}"/>
                                      <w15:appearance w15:val="hidden"/>
                                    </w:sdtPr>
                                    <w:sdtContent>
                                      <w:p w14:paraId="2C0E11A2" w14:textId="77777777" w:rsidR="004E0C76" w:rsidRDefault="004E0C76" w:rsidP="00584619">
                                        <w:pPr>
                                          <w:pStyle w:val="Content"/>
                                        </w:pPr>
                                        <w:r w:rsidRPr="00BA56BC">
                                          <w:rPr>
                                            <w:rFonts w:asciiTheme="majorHAnsi" w:eastAsiaTheme="majorEastAsia" w:hAnsiTheme="majorHAnsi" w:cstheme="majorBidi"/>
                                            <w:b/>
                                            <w:color w:val="061F57" w:themeColor="text2" w:themeShade="BF"/>
                                            <w:kern w:val="28"/>
                                            <w:sz w:val="52"/>
                                            <w:szCs w:val="32"/>
                                          </w:rPr>
                                          <w:t>Visuals</w:t>
                                        </w:r>
                                        <w:r>
                                          <w:t>:</w:t>
                                        </w:r>
                                      </w:p>
                                      <w:p w14:paraId="04EDA3C7" w14:textId="77777777" w:rsidR="00BA56BC" w:rsidRDefault="00BA56BC" w:rsidP="00584619">
                                        <w:pPr>
                                          <w:pStyle w:val="Content"/>
                                        </w:pPr>
                                      </w:p>
                                      <w:p w14:paraId="7C7EACFF" w14:textId="6027D8A5" w:rsidR="004C492D" w:rsidRPr="00BA56BC" w:rsidRDefault="004C492D" w:rsidP="00584619">
                                        <w:pPr>
                                          <w:pStyle w:val="Content"/>
                                          <w:rPr>
                                            <w:rFonts w:eastAsiaTheme="majorEastAsia" w:cstheme="majorBidi"/>
                                            <w:sz w:val="36"/>
                                            <w:szCs w:val="26"/>
                                          </w:rPr>
                                        </w:pPr>
                                        <w:r w:rsidRPr="00BA56BC">
                                          <w:rPr>
                                            <w:rFonts w:eastAsiaTheme="majorEastAsia" w:cstheme="majorBidi"/>
                                            <w:sz w:val="36"/>
                                            <w:szCs w:val="26"/>
                                          </w:rPr>
                                          <w:t>Sales Trend:</w:t>
                                        </w:r>
                                      </w:p>
                                      <w:p w14:paraId="2DA77D17" w14:textId="0D76B845" w:rsidR="004C492D" w:rsidRDefault="004C492D" w:rsidP="00584619">
                                        <w:pPr>
                                          <w:pStyle w:val="Content"/>
                                        </w:pPr>
                                        <w:r>
                                          <w:rPr>
                                            <w:noProof/>
                                          </w:rPr>
                                          <w:drawing>
                                            <wp:inline distT="0" distB="0" distL="0" distR="0" wp14:anchorId="1E87EB89" wp14:editId="29955DB4">
                                              <wp:extent cx="5029200" cy="3576110"/>
                                              <wp:effectExtent l="0" t="0" r="0" b="5715"/>
                                              <wp:docPr id="2076743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43719" name="Picture 2076743719"/>
                                                      <pic:cNvPicPr/>
                                                    </pic:nvPicPr>
                                                    <pic:blipFill>
                                                      <a:blip r:embed="rId10">
                                                        <a:extLst>
                                                          <a:ext uri="{28A0092B-C50C-407E-A947-70E740481C1C}">
                                                            <a14:useLocalDpi xmlns:a14="http://schemas.microsoft.com/office/drawing/2010/main" val="0"/>
                                                          </a:ext>
                                                        </a:extLst>
                                                      </a:blip>
                                                      <a:stretch>
                                                        <a:fillRect/>
                                                      </a:stretch>
                                                    </pic:blipFill>
                                                    <pic:spPr>
                                                      <a:xfrm>
                                                        <a:off x="0" y="0"/>
                                                        <a:ext cx="5035685" cy="3580722"/>
                                                      </a:xfrm>
                                                      <a:prstGeom prst="rect">
                                                        <a:avLst/>
                                                      </a:prstGeom>
                                                    </pic:spPr>
                                                  </pic:pic>
                                                </a:graphicData>
                                              </a:graphic>
                                            </wp:inline>
                                          </w:drawing>
                                        </w:r>
                                      </w:p>
                                      <w:p w14:paraId="0E8C971A" w14:textId="78B5FE16" w:rsidR="004C492D" w:rsidRDefault="006C5629" w:rsidP="00584619">
                                        <w:pPr>
                                          <w:pStyle w:val="Content"/>
                                        </w:pPr>
                                        <w:r w:rsidRPr="00BA56BC">
                                          <w:rPr>
                                            <w:rFonts w:eastAsiaTheme="majorEastAsia" w:cstheme="majorBidi"/>
                                            <w:sz w:val="36"/>
                                            <w:szCs w:val="26"/>
                                          </w:rPr>
                                          <w:t>Category Performance:</w:t>
                                        </w:r>
                                      </w:p>
                                      <w:p w14:paraId="7D767F27" w14:textId="7C713603" w:rsidR="006C5629" w:rsidRDefault="006C5629" w:rsidP="00584619">
                                        <w:pPr>
                                          <w:pStyle w:val="Content"/>
                                        </w:pPr>
                                        <w:r>
                                          <w:rPr>
                                            <w:noProof/>
                                          </w:rPr>
                                          <w:drawing>
                                            <wp:inline distT="0" distB="0" distL="0" distR="0" wp14:anchorId="1E321737" wp14:editId="234C9BC1">
                                              <wp:extent cx="5280471" cy="3368040"/>
                                              <wp:effectExtent l="0" t="0" r="0" b="3810"/>
                                              <wp:docPr id="1600410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10990" name="Picture 1600410990"/>
                                                      <pic:cNvPicPr/>
                                                    </pic:nvPicPr>
                                                    <pic:blipFill>
                                                      <a:blip r:embed="rId11">
                                                        <a:extLst>
                                                          <a:ext uri="{28A0092B-C50C-407E-A947-70E740481C1C}">
                                                            <a14:useLocalDpi xmlns:a14="http://schemas.microsoft.com/office/drawing/2010/main" val="0"/>
                                                          </a:ext>
                                                        </a:extLst>
                                                      </a:blip>
                                                      <a:stretch>
                                                        <a:fillRect/>
                                                      </a:stretch>
                                                    </pic:blipFill>
                                                    <pic:spPr>
                                                      <a:xfrm>
                                                        <a:off x="0" y="0"/>
                                                        <a:ext cx="5290436" cy="3374396"/>
                                                      </a:xfrm>
                                                      <a:prstGeom prst="rect">
                                                        <a:avLst/>
                                                      </a:prstGeom>
                                                    </pic:spPr>
                                                  </pic:pic>
                                                </a:graphicData>
                                              </a:graphic>
                                            </wp:inline>
                                          </w:drawing>
                                        </w:r>
                                      </w:p>
                                      <w:p w14:paraId="2032787B" w14:textId="77777777" w:rsidR="00BA56BC" w:rsidRDefault="00BA56BC" w:rsidP="00BA56BC">
                                        <w:pPr>
                                          <w:pStyle w:val="Content"/>
                                        </w:pPr>
                                        <w:r w:rsidRPr="00BA56BC">
                                          <w:rPr>
                                            <w:rFonts w:eastAsiaTheme="majorEastAsia" w:cstheme="majorBidi"/>
                                            <w:sz w:val="36"/>
                                            <w:szCs w:val="26"/>
                                          </w:rPr>
                                          <w:lastRenderedPageBreak/>
                                          <w:t>Category Performance:</w:t>
                                        </w:r>
                                      </w:p>
                                      <w:p w14:paraId="569C8B16" w14:textId="29F9624A" w:rsidR="00BA56BC" w:rsidRDefault="00BA56BC" w:rsidP="00584619">
                                        <w:pPr>
                                          <w:pStyle w:val="Content"/>
                                        </w:pPr>
                                        <w:r>
                                          <w:rPr>
                                            <w:noProof/>
                                          </w:rPr>
                                          <w:drawing>
                                            <wp:inline distT="0" distB="0" distL="0" distR="0" wp14:anchorId="5F3C6BB3" wp14:editId="7D0E30AB">
                                              <wp:extent cx="5204460" cy="3276489"/>
                                              <wp:effectExtent l="0" t="0" r="0" b="635"/>
                                              <wp:docPr id="611848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48962" name="Picture 611848962"/>
                                                      <pic:cNvPicPr/>
                                                    </pic:nvPicPr>
                                                    <pic:blipFill>
                                                      <a:blip r:embed="rId12">
                                                        <a:extLst>
                                                          <a:ext uri="{28A0092B-C50C-407E-A947-70E740481C1C}">
                                                            <a14:useLocalDpi xmlns:a14="http://schemas.microsoft.com/office/drawing/2010/main" val="0"/>
                                                          </a:ext>
                                                        </a:extLst>
                                                      </a:blip>
                                                      <a:stretch>
                                                        <a:fillRect/>
                                                      </a:stretch>
                                                    </pic:blipFill>
                                                    <pic:spPr>
                                                      <a:xfrm>
                                                        <a:off x="0" y="0"/>
                                                        <a:ext cx="5212082" cy="3281288"/>
                                                      </a:xfrm>
                                                      <a:prstGeom prst="rect">
                                                        <a:avLst/>
                                                      </a:prstGeom>
                                                    </pic:spPr>
                                                  </pic:pic>
                                                </a:graphicData>
                                              </a:graphic>
                                            </wp:inline>
                                          </w:drawing>
                                        </w:r>
                                      </w:p>
                                      <w:p w14:paraId="23803162" w14:textId="77777777" w:rsidR="00BA56BC" w:rsidRDefault="00BA56BC" w:rsidP="00584619">
                                        <w:pPr>
                                          <w:pStyle w:val="Content"/>
                                        </w:pPr>
                                      </w:p>
                                      <w:p w14:paraId="51532453" w14:textId="7895B97C" w:rsidR="00BA56BC" w:rsidRDefault="00BA56BC" w:rsidP="00BA56BC">
                                        <w:pPr>
                                          <w:pStyle w:val="Content"/>
                                        </w:pPr>
                                        <w:r>
                                          <w:rPr>
                                            <w:rFonts w:eastAsiaTheme="majorEastAsia" w:cstheme="majorBidi"/>
                                            <w:sz w:val="36"/>
                                            <w:szCs w:val="26"/>
                                          </w:rPr>
                                          <w:t>Outlier Detection</w:t>
                                        </w:r>
                                        <w:r w:rsidRPr="00BA56BC">
                                          <w:rPr>
                                            <w:rFonts w:eastAsiaTheme="majorEastAsia" w:cstheme="majorBidi"/>
                                            <w:sz w:val="36"/>
                                            <w:szCs w:val="26"/>
                                          </w:rPr>
                                          <w:t>:</w:t>
                                        </w:r>
                                      </w:p>
                                      <w:p w14:paraId="3E6BC508" w14:textId="4CEB413F" w:rsidR="00BA56BC" w:rsidRDefault="00BA56BC" w:rsidP="00584619">
                                        <w:pPr>
                                          <w:pStyle w:val="Content"/>
                                        </w:pPr>
                                        <w:r>
                                          <w:rPr>
                                            <w:noProof/>
                                          </w:rPr>
                                          <w:drawing>
                                            <wp:inline distT="0" distB="0" distL="0" distR="0" wp14:anchorId="7832E52D" wp14:editId="6DD55552">
                                              <wp:extent cx="4922520" cy="3580130"/>
                                              <wp:effectExtent l="0" t="0" r="0" b="1270"/>
                                              <wp:docPr id="20239337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3760" name="Picture 2023933760"/>
                                                      <pic:cNvPicPr/>
                                                    </pic:nvPicPr>
                                                    <pic:blipFill>
                                                      <a:blip r:embed="rId13">
                                                        <a:extLst>
                                                          <a:ext uri="{28A0092B-C50C-407E-A947-70E740481C1C}">
                                                            <a14:useLocalDpi xmlns:a14="http://schemas.microsoft.com/office/drawing/2010/main" val="0"/>
                                                          </a:ext>
                                                        </a:extLst>
                                                      </a:blip>
                                                      <a:stretch>
                                                        <a:fillRect/>
                                                      </a:stretch>
                                                    </pic:blipFill>
                                                    <pic:spPr>
                                                      <a:xfrm>
                                                        <a:off x="0" y="0"/>
                                                        <a:ext cx="4926561" cy="3583069"/>
                                                      </a:xfrm>
                                                      <a:prstGeom prst="rect">
                                                        <a:avLst/>
                                                      </a:prstGeom>
                                                    </pic:spPr>
                                                  </pic:pic>
                                                </a:graphicData>
                                              </a:graphic>
                                            </wp:inline>
                                          </w:drawing>
                                        </w:r>
                                      </w:p>
                                      <w:p w14:paraId="40302F82" w14:textId="77777777" w:rsidR="00BA56BC" w:rsidRDefault="00BA56BC" w:rsidP="00584619">
                                        <w:pPr>
                                          <w:pStyle w:val="Content"/>
                                        </w:pPr>
                                      </w:p>
                                      <w:p w14:paraId="0FE9A8F9" w14:textId="77777777" w:rsidR="00BA56BC" w:rsidRDefault="00BA56BC" w:rsidP="00584619">
                                        <w:pPr>
                                          <w:pStyle w:val="Content"/>
                                        </w:pPr>
                                      </w:p>
                                      <w:p w14:paraId="200A27C7" w14:textId="36E713B3" w:rsidR="004E0C76" w:rsidRDefault="00BA56BC" w:rsidP="00584619">
                                        <w:pPr>
                                          <w:pStyle w:val="Content"/>
                                          <w:rPr>
                                            <w:i/>
                                            <w:sz w:val="36"/>
                                          </w:rPr>
                                        </w:pPr>
                                        <w:r w:rsidRPr="00BA56BC">
                                          <w:rPr>
                                            <w:rFonts w:eastAsiaTheme="majorEastAsia" w:cstheme="majorBidi"/>
                                            <w:sz w:val="36"/>
                                            <w:szCs w:val="26"/>
                                          </w:rPr>
                                          <w:lastRenderedPageBreak/>
                                          <w:t>Heatmap for Correlation Analysis</w:t>
                                        </w:r>
                                        <w:r>
                                          <w:rPr>
                                            <w:rFonts w:eastAsiaTheme="majorEastAsia" w:cstheme="majorBidi"/>
                                            <w:sz w:val="36"/>
                                            <w:szCs w:val="26"/>
                                          </w:rPr>
                                          <w:t>:</w:t>
                                        </w:r>
                                        <w:r w:rsidR="004C492D">
                                          <w:rPr>
                                            <w:noProof/>
                                          </w:rPr>
                                          <w:drawing>
                                            <wp:inline distT="0" distB="0" distL="0" distR="0" wp14:anchorId="12B40BE2" wp14:editId="195A5444">
                                              <wp:extent cx="6309360" cy="5158740"/>
                                              <wp:effectExtent l="0" t="0" r="0" b="3810"/>
                                              <wp:docPr id="746257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7332" name="Picture 746257332"/>
                                                      <pic:cNvPicPr/>
                                                    </pic:nvPicPr>
                                                    <pic:blipFill>
                                                      <a:blip r:embed="rId14">
                                                        <a:extLst>
                                                          <a:ext uri="{28A0092B-C50C-407E-A947-70E740481C1C}">
                                                            <a14:useLocalDpi xmlns:a14="http://schemas.microsoft.com/office/drawing/2010/main" val="0"/>
                                                          </a:ext>
                                                        </a:extLst>
                                                      </a:blip>
                                                      <a:stretch>
                                                        <a:fillRect/>
                                                      </a:stretch>
                                                    </pic:blipFill>
                                                    <pic:spPr>
                                                      <a:xfrm>
                                                        <a:off x="0" y="0"/>
                                                        <a:ext cx="6309360" cy="5158740"/>
                                                      </a:xfrm>
                                                      <a:prstGeom prst="rect">
                                                        <a:avLst/>
                                                      </a:prstGeom>
                                                    </pic:spPr>
                                                  </pic:pic>
                                                </a:graphicData>
                                              </a:graphic>
                                            </wp:inline>
                                          </w:drawing>
                                        </w:r>
                                      </w:p>
                                    </w:sdtContent>
                                  </w:sdt>
                                  <w:p w14:paraId="762FE104" w14:textId="77777777" w:rsidR="00584619" w:rsidRDefault="00584619" w:rsidP="00584619">
                                    <w:pPr>
                                      <w:pStyle w:val="Content"/>
                                      <w:rPr>
                                        <w:i/>
                                        <w:sz w:val="36"/>
                                      </w:rPr>
                                    </w:pPr>
                                  </w:p>
                                  <w:p w14:paraId="25D83FBB" w14:textId="77777777" w:rsidR="00584619" w:rsidRDefault="00584619" w:rsidP="00584619">
                                    <w:pPr>
                                      <w:pStyle w:val="Content"/>
                                      <w:rPr>
                                        <w:i/>
                                        <w:sz w:val="36"/>
                                      </w:rPr>
                                    </w:pPr>
                                  </w:p>
                                  <w:p w14:paraId="2FA6405C" w14:textId="1B6C0350" w:rsidR="00584619" w:rsidRDefault="00584619" w:rsidP="00584619">
                                    <w:pPr>
                                      <w:pStyle w:val="Heading1"/>
                                    </w:pPr>
                                    <w:r>
                                      <w:lastRenderedPageBreak/>
                                      <w:t>Recommendations</w:t>
                                    </w:r>
                                  </w:p>
                                  <w:tbl>
                                    <w:tblPr>
                                      <w:tblW w:w="9999" w:type="dxa"/>
                                      <w:tblInd w:w="40" w:type="dxa"/>
                                      <w:tblCellMar>
                                        <w:left w:w="0" w:type="dxa"/>
                                        <w:right w:w="0" w:type="dxa"/>
                                      </w:tblCellMar>
                                      <w:tblLook w:val="0000" w:firstRow="0" w:lastRow="0" w:firstColumn="0" w:lastColumn="0" w:noHBand="0" w:noVBand="0"/>
                                    </w:tblPr>
                                    <w:tblGrid>
                                      <w:gridCol w:w="9999"/>
                                    </w:tblGrid>
                                    <w:tr w:rsidR="00584619" w14:paraId="64DC3A80" w14:textId="77777777" w:rsidTr="004B7681">
                                      <w:trPr>
                                        <w:trHeight w:val="3546"/>
                                      </w:trPr>
                                      <w:tc>
                                        <w:tcPr>
                                          <w:tcW w:w="9999" w:type="dxa"/>
                                        </w:tcPr>
                                        <w:p w14:paraId="17FFCBA9" w14:textId="77777777" w:rsidR="00584619" w:rsidRDefault="00000000" w:rsidP="00584619">
                                          <w:pPr>
                                            <w:pStyle w:val="Heading2"/>
                                          </w:pPr>
                                          <w:sdt>
                                            <w:sdtPr>
                                              <w:id w:val="1231040056"/>
                                              <w:placeholder>
                                                <w:docPart w:val="2C39188A2F8D48A892934BC485606FE8"/>
                                              </w:placeholder>
                                              <w:showingPlcHdr/>
                                              <w15:dataBinding w:prefixMappings="xmlns:ns0='http://schemas.microsoft.com/temp/samples' " w:xpath="/ns0:employees[1]/ns0:employee[1]/ns0:CompanyName[1]" w:storeItemID="{00000000-0000-0000-0000-000000000000}"/>
                                              <w15:appearance w15:val="hidden"/>
                                            </w:sdtPr>
                                            <w:sdtContent>
                                              <w:r w:rsidR="00584619" w:rsidRPr="00DF027C">
                                                <w:t>Subtitle Text Here</w:t>
                                              </w:r>
                                            </w:sdtContent>
                                          </w:sdt>
                                        </w:p>
                                        <w:p w14:paraId="4B34DBC0" w14:textId="77777777" w:rsidR="00584619" w:rsidRDefault="00584619" w:rsidP="00584619"/>
                                        <w:sdt>
                                          <w:sdtPr>
                                            <w:id w:val="1709290704"/>
                                            <w:placeholder>
                                              <w:docPart w:val="3870FD8A59C3467E8325C63479280409"/>
                                            </w:placeholder>
                                            <w:temporary/>
                                            <w:showingPlcHdr/>
                                            <w15:appearance w15:val="hidden"/>
                                          </w:sdtPr>
                                          <w:sdtContent>
                                            <w:p w14:paraId="45DF27EC" w14:textId="77777777" w:rsidR="00584619" w:rsidRPr="00DF027C" w:rsidRDefault="00584619" w:rsidP="00584619">
                                              <w:pPr>
                                                <w:pStyle w:val="Content"/>
                                              </w:pPr>
                                              <w:r w:rsidRPr="00DF027C">
                                                <w:t>To get started right away, just tap any placeholder text (such as this) and start typing to replace it with your own.</w:t>
                                              </w:r>
                                            </w:p>
                                          </w:sdtContent>
                                        </w:sdt>
                                        <w:p w14:paraId="1D0B540A" w14:textId="77777777" w:rsidR="00584619" w:rsidRDefault="00584619" w:rsidP="00584619"/>
                                        <w:sdt>
                                          <w:sdtPr>
                                            <w:id w:val="-366836565"/>
                                            <w:placeholder>
                                              <w:docPart w:val="FB292E5BC4D34B559B4042D64BF8BD2E"/>
                                            </w:placeholder>
                                            <w:temporary/>
                                            <w:showingPlcHdr/>
                                            <w15:appearance w15:val="hidden"/>
                                          </w:sdtPr>
                                          <w:sdtContent>
                                            <w:p w14:paraId="56A3CC2A" w14:textId="77777777" w:rsidR="00584619" w:rsidRDefault="00584619" w:rsidP="00584619">
                                              <w:pPr>
                                                <w:pStyle w:val="Content"/>
                                              </w:pPr>
                                              <w:r w:rsidRPr="00DF027C">
                                                <w:t xml:space="preserve">Want to insert a picture from your files or add a shape, text box, or table? You got it! On the Insert tab of the ribbon, just tap the option you need. </w:t>
                                              </w:r>
                                            </w:p>
                                          </w:sdtContent>
                                        </w:sdt>
                                      </w:tc>
                                    </w:tr>
                                    <w:tr w:rsidR="00584619" w14:paraId="4945B820" w14:textId="77777777" w:rsidTr="004B7681">
                                      <w:trPr>
                                        <w:trHeight w:val="1899"/>
                                      </w:trPr>
                                      <w:tc>
                                        <w:tcPr>
                                          <w:tcW w:w="9999" w:type="dxa"/>
                                          <w:shd w:val="clear" w:color="auto" w:fill="F2F2F2" w:themeFill="background1" w:themeFillShade="F2"/>
                                          <w:vAlign w:val="center"/>
                                        </w:tcPr>
                                        <w:p w14:paraId="6FBD3922" w14:textId="77777777" w:rsidR="00584619" w:rsidRPr="00DF027C" w:rsidRDefault="00584619" w:rsidP="00584619">
                                          <w:pPr>
                                            <w:pStyle w:val="EmphasisText"/>
                                            <w:jc w:val="center"/>
                                          </w:pPr>
                                          <w:r>
                                            <w:rPr>
                                              <w:noProof/>
                                            </w:rPr>
                                            <mc:AlternateContent>
                                              <mc:Choice Requires="wps">
                                                <w:drawing>
                                                  <wp:inline distT="0" distB="0" distL="0" distR="0" wp14:anchorId="06C6466D" wp14:editId="7F886E9A">
                                                    <wp:extent cx="5422005" cy="695459"/>
                                                    <wp:effectExtent l="0" t="0" r="0" b="0"/>
                                                    <wp:docPr id="245157806" name="Text Box 245157806"/>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25F3BBB6"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C6466D" id="Text Box 245157806" o:spid="_x0000_s1032"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" filled="f" stroked="f" strokeweight=".5pt">
                                                    <v:textbox>
                                                      <w:txbxContent>
                                                        <w:p w14:paraId="25F3BBB6" w14:textId="77777777" w:rsidR="00584619" w:rsidRDefault="00584619" w:rsidP="00584619">
                                                          <w:pPr>
                                                            <w:jc w:val="center"/>
                                                          </w:pPr>
                                                          <w:r>
                                                            <w:rPr>
                                                              <w:i/>
                                                              <w:sz w:val="36"/>
                                                            </w:rPr>
                                                            <w:t>“</w:t>
                                                          </w:r>
                                                          <w:r w:rsidRPr="00DF027C">
                                                            <w:rPr>
                                                              <w:i/>
                                                              <w:sz w:val="36"/>
                                                            </w:rPr>
                                                            <w:t>Find even more easy-to-use tools on the Insert tab, such as to add a hyperlink or insert a comment</w:t>
                                                          </w:r>
                                                          <w:r>
                                                            <w:rPr>
                                                              <w:i/>
                                                              <w:sz w:val="36"/>
                                                            </w:rPr>
                                                            <w:t>”</w:t>
                                                          </w:r>
                                                        </w:p>
                                                      </w:txbxContent>
                                                    </v:textbox>
                                                    <w10:anchorlock/>
                                                  </v:shape>
                                                </w:pict>
                                              </mc:Fallback>
                                            </mc:AlternateContent>
                                          </w:r>
                                        </w:p>
                                      </w:tc>
                                    </w:tr>
                                  </w:tbl>
                                  <w:p w14:paraId="770EE107" w14:textId="77777777" w:rsidR="00584619" w:rsidRDefault="00584619" w:rsidP="006C5629">
                                    <w:pPr>
                                      <w:pStyle w:val="Content"/>
                                      <w:rPr>
                                        <w:i/>
                                        <w:sz w:val="36"/>
                                      </w:rPr>
                                    </w:pPr>
                                  </w:p>
                                </w:tc>
                              </w:tr>
                            </w:tbl>
                            <w:p w14:paraId="443873FB" w14:textId="77777777" w:rsidR="00584619" w:rsidRDefault="00584619" w:rsidP="00584619">
                              <w:pPr>
                                <w:pStyle w:val="Content"/>
                                <w:rPr>
                                  <w:i/>
                                  <w:sz w:val="36"/>
                                </w:rPr>
                              </w:pPr>
                            </w:p>
                            <w:p w14:paraId="44C635C8" w14:textId="77777777" w:rsidR="00584619" w:rsidRDefault="00584619" w:rsidP="00584619">
                              <w:pPr>
                                <w:pStyle w:val="Content"/>
                                <w:rPr>
                                  <w:i/>
                                  <w:sz w:val="36"/>
                                </w:rPr>
                              </w:pPr>
                            </w:p>
                            <w:p w14:paraId="0AA8AB6B" w14:textId="77777777" w:rsidR="00584619" w:rsidRDefault="00584619" w:rsidP="00584619">
                              <w:pPr>
                                <w:pStyle w:val="Content"/>
                                <w:rPr>
                                  <w:i/>
                                  <w:sz w:val="36"/>
                                </w:rPr>
                              </w:pPr>
                            </w:p>
                            <w:p w14:paraId="581EFE9B" w14:textId="77777777" w:rsidR="00584619" w:rsidRDefault="00584619" w:rsidP="00BA56BC">
                              <w:pPr>
                                <w:pStyle w:val="Content"/>
                                <w:rPr>
                                  <w:i/>
                                  <w:sz w:val="36"/>
                                </w:rPr>
                              </w:pPr>
                            </w:p>
                          </w:tc>
                        </w:tr>
                      </w:tbl>
                      <w:p w14:paraId="07F58E03" w14:textId="77777777" w:rsidR="00584619" w:rsidRDefault="00584619" w:rsidP="00584619">
                        <w:pPr>
                          <w:pStyle w:val="Content"/>
                          <w:rPr>
                            <w:i/>
                            <w:sz w:val="36"/>
                          </w:rPr>
                        </w:pPr>
                      </w:p>
                      <w:p w14:paraId="1F9BA963" w14:textId="77777777" w:rsidR="00584619" w:rsidRDefault="00584619" w:rsidP="00584619">
                        <w:pPr>
                          <w:pStyle w:val="Content"/>
                          <w:rPr>
                            <w:i/>
                            <w:sz w:val="36"/>
                          </w:rPr>
                        </w:pPr>
                      </w:p>
                    </w:tc>
                  </w:tr>
                </w:tbl>
                <w:p w14:paraId="70C59DAE" w14:textId="77777777" w:rsidR="00C80BDF" w:rsidRDefault="00C80BDF" w:rsidP="006C5629">
                  <w:pPr>
                    <w:pStyle w:val="Content"/>
                    <w:rPr>
                      <w:i/>
                      <w:sz w:val="36"/>
                    </w:rPr>
                  </w:pPr>
                </w:p>
              </w:tc>
            </w:tr>
          </w:tbl>
          <w:p w14:paraId="6E975B5D" w14:textId="77777777" w:rsidR="00C80BDF" w:rsidRDefault="00C80BDF" w:rsidP="00DF027C">
            <w:pPr>
              <w:pStyle w:val="Content"/>
              <w:rPr>
                <w:i/>
                <w:sz w:val="36"/>
              </w:rPr>
            </w:pPr>
          </w:p>
          <w:p w14:paraId="6B3D2E8A" w14:textId="77777777" w:rsidR="00DF027C" w:rsidRDefault="00DF027C" w:rsidP="00DF027C">
            <w:pPr>
              <w:pStyle w:val="Content"/>
              <w:rPr>
                <w:i/>
                <w:sz w:val="36"/>
              </w:rPr>
            </w:pPr>
          </w:p>
        </w:tc>
      </w:tr>
    </w:tbl>
    <w:p w14:paraId="2185DE7A" w14:textId="77777777" w:rsidR="0087605E" w:rsidRPr="00D70D02" w:rsidRDefault="0087605E" w:rsidP="00DF027C"/>
    <w:sectPr w:rsidR="0087605E" w:rsidRPr="00D70D02" w:rsidSect="00DF027C">
      <w:headerReference w:type="default" r:id="rId15"/>
      <w:footerReference w:type="default" r:id="rId16"/>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75CA" w14:textId="77777777" w:rsidR="00695EF5" w:rsidRDefault="00695EF5">
      <w:r>
        <w:separator/>
      </w:r>
    </w:p>
    <w:p w14:paraId="4549743E" w14:textId="77777777" w:rsidR="00695EF5" w:rsidRDefault="00695EF5"/>
  </w:endnote>
  <w:endnote w:type="continuationSeparator" w:id="0">
    <w:p w14:paraId="6771BD17" w14:textId="77777777" w:rsidR="00695EF5" w:rsidRDefault="00695EF5">
      <w:r>
        <w:continuationSeparator/>
      </w:r>
    </w:p>
    <w:p w14:paraId="117018F0" w14:textId="77777777" w:rsidR="00695EF5" w:rsidRDefault="00695E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12849A1A"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041885C1"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3A02" w14:textId="77777777" w:rsidR="00695EF5" w:rsidRDefault="00695EF5">
      <w:r>
        <w:separator/>
      </w:r>
    </w:p>
    <w:p w14:paraId="245F241D" w14:textId="77777777" w:rsidR="00695EF5" w:rsidRDefault="00695EF5"/>
  </w:footnote>
  <w:footnote w:type="continuationSeparator" w:id="0">
    <w:p w14:paraId="21731793" w14:textId="77777777" w:rsidR="00695EF5" w:rsidRDefault="00695EF5">
      <w:r>
        <w:continuationSeparator/>
      </w:r>
    </w:p>
    <w:p w14:paraId="575C1713" w14:textId="77777777" w:rsidR="00695EF5" w:rsidRDefault="00695E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624030F0" w14:textId="77777777" w:rsidTr="00D077E9">
      <w:trPr>
        <w:trHeight w:val="978"/>
      </w:trPr>
      <w:tc>
        <w:tcPr>
          <w:tcW w:w="9990" w:type="dxa"/>
          <w:tcBorders>
            <w:top w:val="nil"/>
            <w:left w:val="nil"/>
            <w:bottom w:val="single" w:sz="36" w:space="0" w:color="34ABA2" w:themeColor="accent3"/>
            <w:right w:val="nil"/>
          </w:tcBorders>
        </w:tcPr>
        <w:p w14:paraId="158674EC" w14:textId="77777777" w:rsidR="00D077E9" w:rsidRDefault="00D077E9">
          <w:pPr>
            <w:pStyle w:val="Header"/>
          </w:pPr>
        </w:p>
      </w:tc>
    </w:tr>
  </w:tbl>
  <w:p w14:paraId="53A251A9"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B14CD"/>
    <w:multiLevelType w:val="multilevel"/>
    <w:tmpl w:val="548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A57D8"/>
    <w:multiLevelType w:val="multilevel"/>
    <w:tmpl w:val="70F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25512">
    <w:abstractNumId w:val="1"/>
  </w:num>
  <w:num w:numId="2" w16cid:durableId="202227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DF"/>
    <w:rsid w:val="0002482E"/>
    <w:rsid w:val="00050324"/>
    <w:rsid w:val="000A0150"/>
    <w:rsid w:val="000E63C9"/>
    <w:rsid w:val="000F31A9"/>
    <w:rsid w:val="00130E9D"/>
    <w:rsid w:val="00150A6D"/>
    <w:rsid w:val="0015357B"/>
    <w:rsid w:val="00185B35"/>
    <w:rsid w:val="001D3207"/>
    <w:rsid w:val="001F2BC8"/>
    <w:rsid w:val="001F5F6B"/>
    <w:rsid w:val="00210D06"/>
    <w:rsid w:val="00214BDE"/>
    <w:rsid w:val="00243EBC"/>
    <w:rsid w:val="00246A35"/>
    <w:rsid w:val="00251BD0"/>
    <w:rsid w:val="00284348"/>
    <w:rsid w:val="002A0A89"/>
    <w:rsid w:val="002F51F5"/>
    <w:rsid w:val="00312137"/>
    <w:rsid w:val="00330359"/>
    <w:rsid w:val="0033762F"/>
    <w:rsid w:val="003620A1"/>
    <w:rsid w:val="00366C7E"/>
    <w:rsid w:val="00384EA3"/>
    <w:rsid w:val="003A39A1"/>
    <w:rsid w:val="003C2191"/>
    <w:rsid w:val="003D3863"/>
    <w:rsid w:val="004110DE"/>
    <w:rsid w:val="0044085A"/>
    <w:rsid w:val="004B21A5"/>
    <w:rsid w:val="004C492D"/>
    <w:rsid w:val="004E0C76"/>
    <w:rsid w:val="005037F0"/>
    <w:rsid w:val="00516A86"/>
    <w:rsid w:val="005275F6"/>
    <w:rsid w:val="00572102"/>
    <w:rsid w:val="00584619"/>
    <w:rsid w:val="00597A80"/>
    <w:rsid w:val="005F1BB0"/>
    <w:rsid w:val="00656C4D"/>
    <w:rsid w:val="00695EF5"/>
    <w:rsid w:val="006C5629"/>
    <w:rsid w:val="006E5716"/>
    <w:rsid w:val="007302B3"/>
    <w:rsid w:val="00730733"/>
    <w:rsid w:val="00730E3A"/>
    <w:rsid w:val="00736AAF"/>
    <w:rsid w:val="007559C9"/>
    <w:rsid w:val="00765B2A"/>
    <w:rsid w:val="00783A34"/>
    <w:rsid w:val="00791FE6"/>
    <w:rsid w:val="007C6B52"/>
    <w:rsid w:val="007D16C5"/>
    <w:rsid w:val="00862659"/>
    <w:rsid w:val="00862FE4"/>
    <w:rsid w:val="0086389A"/>
    <w:rsid w:val="0087605E"/>
    <w:rsid w:val="008B1FEE"/>
    <w:rsid w:val="00903C32"/>
    <w:rsid w:val="00916B16"/>
    <w:rsid w:val="009173B9"/>
    <w:rsid w:val="0093335D"/>
    <w:rsid w:val="0093613E"/>
    <w:rsid w:val="00943026"/>
    <w:rsid w:val="00966B81"/>
    <w:rsid w:val="009C7720"/>
    <w:rsid w:val="00A23AFA"/>
    <w:rsid w:val="00A31B3E"/>
    <w:rsid w:val="00A532F3"/>
    <w:rsid w:val="00A8489E"/>
    <w:rsid w:val="00AA0251"/>
    <w:rsid w:val="00AC29F3"/>
    <w:rsid w:val="00AC3B26"/>
    <w:rsid w:val="00B231E5"/>
    <w:rsid w:val="00BA56BC"/>
    <w:rsid w:val="00C02B87"/>
    <w:rsid w:val="00C11CC7"/>
    <w:rsid w:val="00C4086D"/>
    <w:rsid w:val="00C54CEB"/>
    <w:rsid w:val="00C80BDF"/>
    <w:rsid w:val="00C95B5F"/>
    <w:rsid w:val="00CA1896"/>
    <w:rsid w:val="00CB5B28"/>
    <w:rsid w:val="00CF5371"/>
    <w:rsid w:val="00D0323A"/>
    <w:rsid w:val="00D0559F"/>
    <w:rsid w:val="00D077E9"/>
    <w:rsid w:val="00D42430"/>
    <w:rsid w:val="00D42CB7"/>
    <w:rsid w:val="00D5413D"/>
    <w:rsid w:val="00D570A9"/>
    <w:rsid w:val="00D63EB6"/>
    <w:rsid w:val="00D664FA"/>
    <w:rsid w:val="00D70D02"/>
    <w:rsid w:val="00D770C7"/>
    <w:rsid w:val="00D86945"/>
    <w:rsid w:val="00D90290"/>
    <w:rsid w:val="00DD152F"/>
    <w:rsid w:val="00DE213F"/>
    <w:rsid w:val="00DF027C"/>
    <w:rsid w:val="00E00A32"/>
    <w:rsid w:val="00E22ACD"/>
    <w:rsid w:val="00E620B0"/>
    <w:rsid w:val="00E81B40"/>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F11EB"/>
  <w15:docId w15:val="{7474709E-191A-47BF-A36C-0B3B4D93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anu\AppData\Local\Microsoft\Office\16.0\DTS\en-IN%7b64A4261D-87F9-4D37-BD85-B738DEFF7A12%7d\%7b57047D9A-288D-4699-B542-24E785AF058D%7dTF7e53ee0d-dd7d-4335-8cfd-efae5a747b05e609b54c_win32-b0e449eb29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8DBBFE669E4BBA947F4E4BF3DE68BE"/>
        <w:category>
          <w:name w:val="General"/>
          <w:gallery w:val="placeholder"/>
        </w:category>
        <w:types>
          <w:type w:val="bbPlcHdr"/>
        </w:types>
        <w:behaviors>
          <w:behavior w:val="content"/>
        </w:behaviors>
        <w:guid w:val="{EE16AE6B-406F-4C9E-9B2E-B644E82136E0}"/>
      </w:docPartPr>
      <w:docPartBody>
        <w:p w:rsidR="002E416A" w:rsidRDefault="00000000">
          <w:pPr>
            <w:pStyle w:val="CB8DBBFE669E4BBA947F4E4BF3DE68BE"/>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May 1</w:t>
          </w:r>
          <w:r w:rsidRPr="00D86945">
            <w:rPr>
              <w:rStyle w:val="SubtitleChar"/>
              <w:b/>
            </w:rPr>
            <w:fldChar w:fldCharType="end"/>
          </w:r>
        </w:p>
      </w:docPartBody>
    </w:docPart>
    <w:docPart>
      <w:docPartPr>
        <w:name w:val="383A3F41FF6545DA9F1188DD17DC63EB"/>
        <w:category>
          <w:name w:val="General"/>
          <w:gallery w:val="placeholder"/>
        </w:category>
        <w:types>
          <w:type w:val="bbPlcHdr"/>
        </w:types>
        <w:behaviors>
          <w:behavior w:val="content"/>
        </w:behaviors>
        <w:guid w:val="{AE4D8049-DB83-464C-AB6A-83EEBEC1F11B}"/>
      </w:docPartPr>
      <w:docPartBody>
        <w:p w:rsidR="002E416A" w:rsidRDefault="00000000">
          <w:pPr>
            <w:pStyle w:val="383A3F41FF6545DA9F1188DD17DC63EB"/>
          </w:pPr>
          <w:r>
            <w:t>Your Name</w:t>
          </w:r>
        </w:p>
      </w:docPartBody>
    </w:docPart>
    <w:docPart>
      <w:docPartPr>
        <w:name w:val="CAAEF1E0EFD347119EBEDAC5230BC2C1"/>
        <w:category>
          <w:name w:val="General"/>
          <w:gallery w:val="placeholder"/>
        </w:category>
        <w:types>
          <w:type w:val="bbPlcHdr"/>
        </w:types>
        <w:behaviors>
          <w:behavior w:val="content"/>
        </w:behaviors>
        <w:guid w:val="{4CCF35D3-6B2B-4E83-9B0F-C564E2B9FA77}"/>
      </w:docPartPr>
      <w:docPartBody>
        <w:p w:rsidR="002E416A" w:rsidRDefault="00000000">
          <w:pPr>
            <w:pStyle w:val="CAAEF1E0EFD347119EBEDAC5230BC2C1"/>
          </w:pPr>
          <w:r w:rsidRPr="00DF027C">
            <w:t>Subtitle Text Here</w:t>
          </w:r>
        </w:p>
      </w:docPartBody>
    </w:docPart>
    <w:docPart>
      <w:docPartPr>
        <w:name w:val="87E60657DED949BAB14689BC18405EC3"/>
        <w:category>
          <w:name w:val="General"/>
          <w:gallery w:val="placeholder"/>
        </w:category>
        <w:types>
          <w:type w:val="bbPlcHdr"/>
        </w:types>
        <w:behaviors>
          <w:behavior w:val="content"/>
        </w:behaviors>
        <w:guid w:val="{A7CE9C04-8B93-40C7-9EDE-639160084787}"/>
      </w:docPartPr>
      <w:docPartBody>
        <w:p w:rsidR="002E416A" w:rsidRDefault="00732670" w:rsidP="00732670">
          <w:pPr>
            <w:pStyle w:val="87E60657DED949BAB14689BC18405EC3"/>
          </w:pPr>
          <w:r w:rsidRPr="00DF027C">
            <w:t>Subtitle Text Here</w:t>
          </w:r>
        </w:p>
      </w:docPartBody>
    </w:docPart>
    <w:docPart>
      <w:docPartPr>
        <w:name w:val="48904186A4904AE38F0C63456789A4B4"/>
        <w:category>
          <w:name w:val="General"/>
          <w:gallery w:val="placeholder"/>
        </w:category>
        <w:types>
          <w:type w:val="bbPlcHdr"/>
        </w:types>
        <w:behaviors>
          <w:behavior w:val="content"/>
        </w:behaviors>
        <w:guid w:val="{28008735-3907-480B-97BB-57321FAED1B9}"/>
      </w:docPartPr>
      <w:docPartBody>
        <w:p w:rsidR="002E416A" w:rsidRDefault="00732670" w:rsidP="00732670">
          <w:pPr>
            <w:pStyle w:val="48904186A4904AE38F0C63456789A4B4"/>
          </w:pPr>
          <w:r w:rsidRPr="00DF027C">
            <w:t>To get started right away, just tap any placeholder text (such as this) and start typing to replace it with your own.</w:t>
          </w:r>
        </w:p>
      </w:docPartBody>
    </w:docPart>
    <w:docPart>
      <w:docPartPr>
        <w:name w:val="556F9AB8062F47ABAF42BB0E7FBB96D0"/>
        <w:category>
          <w:name w:val="General"/>
          <w:gallery w:val="placeholder"/>
        </w:category>
        <w:types>
          <w:type w:val="bbPlcHdr"/>
        </w:types>
        <w:behaviors>
          <w:behavior w:val="content"/>
        </w:behaviors>
        <w:guid w:val="{B97C2C27-A4AF-4535-8DC4-36ADCF886A1F}"/>
      </w:docPartPr>
      <w:docPartBody>
        <w:p w:rsidR="002E416A" w:rsidRDefault="00732670" w:rsidP="00732670">
          <w:pPr>
            <w:pStyle w:val="556F9AB8062F47ABAF42BB0E7FBB96D0"/>
          </w:pPr>
          <w:r w:rsidRPr="00DF027C">
            <w:t>To get started right away, just tap any placeholder text (such as this) and start typing to replace it with your own.</w:t>
          </w:r>
        </w:p>
      </w:docPartBody>
    </w:docPart>
    <w:docPart>
      <w:docPartPr>
        <w:name w:val="0A840224B33B459FBDCE7DEA9FD42F00"/>
        <w:category>
          <w:name w:val="General"/>
          <w:gallery w:val="placeholder"/>
        </w:category>
        <w:types>
          <w:type w:val="bbPlcHdr"/>
        </w:types>
        <w:behaviors>
          <w:behavior w:val="content"/>
        </w:behaviors>
        <w:guid w:val="{6EC5B7B2-2814-4666-983F-21FE47452C89}"/>
      </w:docPartPr>
      <w:docPartBody>
        <w:p w:rsidR="002E416A" w:rsidRDefault="00732670" w:rsidP="00732670">
          <w:pPr>
            <w:pStyle w:val="0A840224B33B459FBDCE7DEA9FD42F00"/>
          </w:pPr>
          <w:r w:rsidRPr="00DF027C">
            <w:t xml:space="preserve">Want to insert a picture from your files or add a shape, text box, or table? You got it! On the Insert tab of the ribbon, just tap the option you need. </w:t>
          </w:r>
        </w:p>
      </w:docPartBody>
    </w:docPart>
    <w:docPart>
      <w:docPartPr>
        <w:name w:val="4AD89A2038604AC99B9E3AB738EA13F5"/>
        <w:category>
          <w:name w:val="General"/>
          <w:gallery w:val="placeholder"/>
        </w:category>
        <w:types>
          <w:type w:val="bbPlcHdr"/>
        </w:types>
        <w:behaviors>
          <w:behavior w:val="content"/>
        </w:behaviors>
        <w:guid w:val="{138A2D7C-54F7-48E2-A642-A14964A2BB51}"/>
      </w:docPartPr>
      <w:docPartBody>
        <w:p w:rsidR="003C0098" w:rsidRDefault="002E416A" w:rsidP="002E416A">
          <w:pPr>
            <w:pStyle w:val="4AD89A2038604AC99B9E3AB738EA13F5"/>
          </w:pPr>
          <w:r w:rsidRPr="00DF027C">
            <w:t>Subtitle Text Here</w:t>
          </w:r>
        </w:p>
      </w:docPartBody>
    </w:docPart>
    <w:docPart>
      <w:docPartPr>
        <w:name w:val="9C68284612CE4A92BB0A1FD7FDDA3F13"/>
        <w:category>
          <w:name w:val="General"/>
          <w:gallery w:val="placeholder"/>
        </w:category>
        <w:types>
          <w:type w:val="bbPlcHdr"/>
        </w:types>
        <w:behaviors>
          <w:behavior w:val="content"/>
        </w:behaviors>
        <w:guid w:val="{B45B6ABC-B1AE-451F-8F3B-AD6C5F2BB5B7}"/>
      </w:docPartPr>
      <w:docPartBody>
        <w:p w:rsidR="003C0098" w:rsidRDefault="002E416A" w:rsidP="002E416A">
          <w:pPr>
            <w:pStyle w:val="9C68284612CE4A92BB0A1FD7FDDA3F13"/>
          </w:pPr>
          <w:r w:rsidRPr="00DF027C">
            <w:t>To get started right away, just tap any placeholder text (such as this) and start typing to replace it with your own.</w:t>
          </w:r>
        </w:p>
      </w:docPartBody>
    </w:docPart>
    <w:docPart>
      <w:docPartPr>
        <w:name w:val="6D5F9B9661B54CDEA21B713A11D72450"/>
        <w:category>
          <w:name w:val="General"/>
          <w:gallery w:val="placeholder"/>
        </w:category>
        <w:types>
          <w:type w:val="bbPlcHdr"/>
        </w:types>
        <w:behaviors>
          <w:behavior w:val="content"/>
        </w:behaviors>
        <w:guid w:val="{5D10A0E3-1FEF-45BF-9189-66651C9D446F}"/>
      </w:docPartPr>
      <w:docPartBody>
        <w:p w:rsidR="003C0098" w:rsidRDefault="002E416A" w:rsidP="002E416A">
          <w:pPr>
            <w:pStyle w:val="6D5F9B9661B54CDEA21B713A11D72450"/>
          </w:pPr>
          <w:r w:rsidRPr="00DF027C">
            <w:t xml:space="preserve">Want to insert a picture from your files or add a shape, text box, or table? You got it! On the Insert tab of the ribbon, just tap the option you need. </w:t>
          </w:r>
        </w:p>
      </w:docPartBody>
    </w:docPart>
    <w:docPart>
      <w:docPartPr>
        <w:name w:val="FFFF459C7F114596995E87583766E20B"/>
        <w:category>
          <w:name w:val="General"/>
          <w:gallery w:val="placeholder"/>
        </w:category>
        <w:types>
          <w:type w:val="bbPlcHdr"/>
        </w:types>
        <w:behaviors>
          <w:behavior w:val="content"/>
        </w:behaviors>
        <w:guid w:val="{BFBD7E5E-DA38-48BB-8375-DF0A89C94807}"/>
      </w:docPartPr>
      <w:docPartBody>
        <w:p w:rsidR="003C0098" w:rsidRDefault="002E416A" w:rsidP="002E416A">
          <w:pPr>
            <w:pStyle w:val="FFFF459C7F114596995E87583766E20B"/>
          </w:pPr>
          <w:r w:rsidRPr="00DF027C">
            <w:t>To get started right away, just tap any placeholder text (such as this) and start typing to replace it with your own.</w:t>
          </w:r>
        </w:p>
      </w:docPartBody>
    </w:docPart>
    <w:docPart>
      <w:docPartPr>
        <w:name w:val="6CB6587F4E9D44ADABD62200E4678C55"/>
        <w:category>
          <w:name w:val="General"/>
          <w:gallery w:val="placeholder"/>
        </w:category>
        <w:types>
          <w:type w:val="bbPlcHdr"/>
        </w:types>
        <w:behaviors>
          <w:behavior w:val="content"/>
        </w:behaviors>
        <w:guid w:val="{5948DF88-AC19-4C31-8669-DF497C99CECB}"/>
      </w:docPartPr>
      <w:docPartBody>
        <w:p w:rsidR="003C0098" w:rsidRDefault="002E416A" w:rsidP="002E416A">
          <w:pPr>
            <w:pStyle w:val="6CB6587F4E9D44ADABD62200E4678C55"/>
          </w:pPr>
          <w:r w:rsidRPr="00DF027C">
            <w:t xml:space="preserve">Want to insert a picture from your files or add a shape, text box, or table? You got it! On the Insert tab of the ribbon, just tap the option you need. </w:t>
          </w:r>
        </w:p>
      </w:docPartBody>
    </w:docPart>
    <w:docPart>
      <w:docPartPr>
        <w:name w:val="64F5233FFA8E454596896F885EF8211E"/>
        <w:category>
          <w:name w:val="General"/>
          <w:gallery w:val="placeholder"/>
        </w:category>
        <w:types>
          <w:type w:val="bbPlcHdr"/>
        </w:types>
        <w:behaviors>
          <w:behavior w:val="content"/>
        </w:behaviors>
        <w:guid w:val="{8B83D1DA-542F-4298-AC0A-E1CEBDF80B4D}"/>
      </w:docPartPr>
      <w:docPartBody>
        <w:p w:rsidR="003C0098" w:rsidRDefault="002E416A" w:rsidP="002E416A">
          <w:pPr>
            <w:pStyle w:val="64F5233FFA8E454596896F885EF8211E"/>
          </w:pPr>
          <w:r w:rsidRPr="00DF027C">
            <w:t>Subtitle Text Here</w:t>
          </w:r>
        </w:p>
      </w:docPartBody>
    </w:docPart>
    <w:docPart>
      <w:docPartPr>
        <w:name w:val="7A36D873174C4513848D53EE4FB8809D"/>
        <w:category>
          <w:name w:val="General"/>
          <w:gallery w:val="placeholder"/>
        </w:category>
        <w:types>
          <w:type w:val="bbPlcHdr"/>
        </w:types>
        <w:behaviors>
          <w:behavior w:val="content"/>
        </w:behaviors>
        <w:guid w:val="{19F8A6EF-5D17-4425-A667-25102862AD87}"/>
      </w:docPartPr>
      <w:docPartBody>
        <w:p w:rsidR="003C0098" w:rsidRDefault="002E416A" w:rsidP="002E416A">
          <w:pPr>
            <w:pStyle w:val="7A36D873174C4513848D53EE4FB8809D"/>
          </w:pPr>
          <w:r w:rsidRPr="00DF027C">
            <w:t>To get started right away, just tap any placeholder text (such as this) and start typing to replace it with your own.</w:t>
          </w:r>
        </w:p>
      </w:docPartBody>
    </w:docPart>
    <w:docPart>
      <w:docPartPr>
        <w:name w:val="E0A3AFE01C0C45C294DF92ED8914DA21"/>
        <w:category>
          <w:name w:val="General"/>
          <w:gallery w:val="placeholder"/>
        </w:category>
        <w:types>
          <w:type w:val="bbPlcHdr"/>
        </w:types>
        <w:behaviors>
          <w:behavior w:val="content"/>
        </w:behaviors>
        <w:guid w:val="{8F291B54-86AC-4A22-BF2D-B20DAE000A31}"/>
      </w:docPartPr>
      <w:docPartBody>
        <w:p w:rsidR="003C0098" w:rsidRDefault="002E416A" w:rsidP="002E416A">
          <w:pPr>
            <w:pStyle w:val="E0A3AFE01C0C45C294DF92ED8914DA21"/>
          </w:pPr>
          <w:r w:rsidRPr="00DF027C">
            <w:t xml:space="preserve">Want to insert a picture from your files or add a shape, text box, or table? You got it! On the Insert tab of the ribbon, just tap the option you need. </w:t>
          </w:r>
        </w:p>
      </w:docPartBody>
    </w:docPart>
    <w:docPart>
      <w:docPartPr>
        <w:name w:val="8BE1E86E0DB240DBB07E8EA505695AE1"/>
        <w:category>
          <w:name w:val="General"/>
          <w:gallery w:val="placeholder"/>
        </w:category>
        <w:types>
          <w:type w:val="bbPlcHdr"/>
        </w:types>
        <w:behaviors>
          <w:behavior w:val="content"/>
        </w:behaviors>
        <w:guid w:val="{B51877B3-F1BB-4333-B156-7A8FE80D34D4}"/>
      </w:docPartPr>
      <w:docPartBody>
        <w:p w:rsidR="003C0098" w:rsidRDefault="002E416A" w:rsidP="002E416A">
          <w:pPr>
            <w:pStyle w:val="8BE1E86E0DB240DBB07E8EA505695AE1"/>
          </w:pPr>
          <w:r w:rsidRPr="00DF027C">
            <w:t>To get started right away, just tap any placeholder text (such as this) and start typing to replace it with your own.</w:t>
          </w:r>
        </w:p>
      </w:docPartBody>
    </w:docPart>
    <w:docPart>
      <w:docPartPr>
        <w:name w:val="82843D42F3EA4A609938A607D7837197"/>
        <w:category>
          <w:name w:val="General"/>
          <w:gallery w:val="placeholder"/>
        </w:category>
        <w:types>
          <w:type w:val="bbPlcHdr"/>
        </w:types>
        <w:behaviors>
          <w:behavior w:val="content"/>
        </w:behaviors>
        <w:guid w:val="{4B7F9915-6B9B-4959-B81A-EE5085A3B958}"/>
      </w:docPartPr>
      <w:docPartBody>
        <w:p w:rsidR="003C0098" w:rsidRDefault="002E416A" w:rsidP="002E416A">
          <w:pPr>
            <w:pStyle w:val="82843D42F3EA4A609938A607D7837197"/>
          </w:pPr>
          <w:r w:rsidRPr="00DF027C">
            <w:t xml:space="preserve">Want to insert a picture from your files or add a shape, text box, or table? You got it! On the Insert tab of the ribbon, just tap the option you need. </w:t>
          </w:r>
        </w:p>
      </w:docPartBody>
    </w:docPart>
    <w:docPart>
      <w:docPartPr>
        <w:name w:val="5BB553B70D8C47CABD529192B2966B5C"/>
        <w:category>
          <w:name w:val="General"/>
          <w:gallery w:val="placeholder"/>
        </w:category>
        <w:types>
          <w:type w:val="bbPlcHdr"/>
        </w:types>
        <w:behaviors>
          <w:behavior w:val="content"/>
        </w:behaviors>
        <w:guid w:val="{1E301934-AFCD-4854-8FD2-90B99FC8026C}"/>
      </w:docPartPr>
      <w:docPartBody>
        <w:p w:rsidR="003C0098" w:rsidRDefault="002E416A" w:rsidP="002E416A">
          <w:pPr>
            <w:pStyle w:val="5BB553B70D8C47CABD529192B2966B5C"/>
          </w:pPr>
          <w:r w:rsidRPr="00DF027C">
            <w:t>Subtitle Text Here</w:t>
          </w:r>
        </w:p>
      </w:docPartBody>
    </w:docPart>
    <w:docPart>
      <w:docPartPr>
        <w:name w:val="FD6E00B68632478F94FC4F264D49AA3C"/>
        <w:category>
          <w:name w:val="General"/>
          <w:gallery w:val="placeholder"/>
        </w:category>
        <w:types>
          <w:type w:val="bbPlcHdr"/>
        </w:types>
        <w:behaviors>
          <w:behavior w:val="content"/>
        </w:behaviors>
        <w:guid w:val="{6AEDE413-8FFA-4F7A-B98A-060EF6BC0510}"/>
      </w:docPartPr>
      <w:docPartBody>
        <w:p w:rsidR="003C0098" w:rsidRDefault="002E416A" w:rsidP="002E416A">
          <w:pPr>
            <w:pStyle w:val="FD6E00B68632478F94FC4F264D49AA3C"/>
          </w:pPr>
          <w:r w:rsidRPr="00DF027C">
            <w:t>To get started right away, just tap any placeholder text (such as this) and start typing to replace it with your own.</w:t>
          </w:r>
        </w:p>
      </w:docPartBody>
    </w:docPart>
    <w:docPart>
      <w:docPartPr>
        <w:name w:val="5483DE39687C4DC38EF1EBC4BEA70DFC"/>
        <w:category>
          <w:name w:val="General"/>
          <w:gallery w:val="placeholder"/>
        </w:category>
        <w:types>
          <w:type w:val="bbPlcHdr"/>
        </w:types>
        <w:behaviors>
          <w:behavior w:val="content"/>
        </w:behaviors>
        <w:guid w:val="{D1E58A20-E330-46D5-BF32-12EE37698BDE}"/>
      </w:docPartPr>
      <w:docPartBody>
        <w:p w:rsidR="003C0098" w:rsidRDefault="002E416A" w:rsidP="002E416A">
          <w:pPr>
            <w:pStyle w:val="5483DE39687C4DC38EF1EBC4BEA70DFC"/>
          </w:pPr>
          <w:r w:rsidRPr="00DF027C">
            <w:t xml:space="preserve">Want to insert a picture from your files or add a shape, text box, or table? You got it! On the Insert tab of the ribbon, just tap the option you need. </w:t>
          </w:r>
        </w:p>
      </w:docPartBody>
    </w:docPart>
    <w:docPart>
      <w:docPartPr>
        <w:name w:val="098031038AD1416E8DFF3604519BD35D"/>
        <w:category>
          <w:name w:val="General"/>
          <w:gallery w:val="placeholder"/>
        </w:category>
        <w:types>
          <w:type w:val="bbPlcHdr"/>
        </w:types>
        <w:behaviors>
          <w:behavior w:val="content"/>
        </w:behaviors>
        <w:guid w:val="{A04DA857-982C-4F7D-8EC0-19D173EB175B}"/>
      </w:docPartPr>
      <w:docPartBody>
        <w:p w:rsidR="003C0098" w:rsidRDefault="002E416A" w:rsidP="002E416A">
          <w:pPr>
            <w:pStyle w:val="098031038AD1416E8DFF3604519BD35D"/>
          </w:pPr>
          <w:r w:rsidRPr="00DF027C">
            <w:t>To get started right away, just tap any placeholder text (such as this) and start typing to replace it with your own.</w:t>
          </w:r>
        </w:p>
      </w:docPartBody>
    </w:docPart>
    <w:docPart>
      <w:docPartPr>
        <w:name w:val="520F1258485C49B2B53640BDBABA9CCC"/>
        <w:category>
          <w:name w:val="General"/>
          <w:gallery w:val="placeholder"/>
        </w:category>
        <w:types>
          <w:type w:val="bbPlcHdr"/>
        </w:types>
        <w:behaviors>
          <w:behavior w:val="content"/>
        </w:behaviors>
        <w:guid w:val="{EA203CD1-B566-4396-A75F-86E6DBACFDDE}"/>
      </w:docPartPr>
      <w:docPartBody>
        <w:p w:rsidR="003C0098" w:rsidRDefault="002E416A" w:rsidP="002E416A">
          <w:pPr>
            <w:pStyle w:val="520F1258485C49B2B53640BDBABA9CCC"/>
          </w:pPr>
          <w:r w:rsidRPr="00DF027C">
            <w:t xml:space="preserve">Want to insert a picture from your files or add a shape, text box, or table? You got it! On the Insert tab of the ribbon, just tap the option you need. </w:t>
          </w:r>
        </w:p>
      </w:docPartBody>
    </w:docPart>
    <w:docPart>
      <w:docPartPr>
        <w:name w:val="2C39188A2F8D48A892934BC485606FE8"/>
        <w:category>
          <w:name w:val="General"/>
          <w:gallery w:val="placeholder"/>
        </w:category>
        <w:types>
          <w:type w:val="bbPlcHdr"/>
        </w:types>
        <w:behaviors>
          <w:behavior w:val="content"/>
        </w:behaviors>
        <w:guid w:val="{F8C83F7F-0763-488C-A032-F34FFF7DEE74}"/>
      </w:docPartPr>
      <w:docPartBody>
        <w:p w:rsidR="003C0098" w:rsidRDefault="002E416A" w:rsidP="002E416A">
          <w:pPr>
            <w:pStyle w:val="2C39188A2F8D48A892934BC485606FE8"/>
          </w:pPr>
          <w:r w:rsidRPr="00DF027C">
            <w:t>Subtitle Text Here</w:t>
          </w:r>
        </w:p>
      </w:docPartBody>
    </w:docPart>
    <w:docPart>
      <w:docPartPr>
        <w:name w:val="3870FD8A59C3467E8325C63479280409"/>
        <w:category>
          <w:name w:val="General"/>
          <w:gallery w:val="placeholder"/>
        </w:category>
        <w:types>
          <w:type w:val="bbPlcHdr"/>
        </w:types>
        <w:behaviors>
          <w:behavior w:val="content"/>
        </w:behaviors>
        <w:guid w:val="{39331FD5-4F68-4D47-ABF5-66368C8D2293}"/>
      </w:docPartPr>
      <w:docPartBody>
        <w:p w:rsidR="003C0098" w:rsidRDefault="002E416A" w:rsidP="002E416A">
          <w:pPr>
            <w:pStyle w:val="3870FD8A59C3467E8325C63479280409"/>
          </w:pPr>
          <w:r w:rsidRPr="00DF027C">
            <w:t>To get started right away, just tap any placeholder text (such as this) and start typing to replace it with your own.</w:t>
          </w:r>
        </w:p>
      </w:docPartBody>
    </w:docPart>
    <w:docPart>
      <w:docPartPr>
        <w:name w:val="FB292E5BC4D34B559B4042D64BF8BD2E"/>
        <w:category>
          <w:name w:val="General"/>
          <w:gallery w:val="placeholder"/>
        </w:category>
        <w:types>
          <w:type w:val="bbPlcHdr"/>
        </w:types>
        <w:behaviors>
          <w:behavior w:val="content"/>
        </w:behaviors>
        <w:guid w:val="{D9276A18-2FA5-45FF-992D-77E3575831F7}"/>
      </w:docPartPr>
      <w:docPartBody>
        <w:p w:rsidR="003C0098" w:rsidRDefault="002E416A" w:rsidP="002E416A">
          <w:pPr>
            <w:pStyle w:val="FB292E5BC4D34B559B4042D64BF8BD2E"/>
          </w:pPr>
          <w:r w:rsidRPr="00DF027C">
            <w:t xml:space="preserve">Want to insert a picture from your files or add a shape, text box, or table? You got it! On the Insert tab of the ribbon, just tap the option you need. </w:t>
          </w:r>
        </w:p>
      </w:docPartBody>
    </w:docPart>
    <w:docPart>
      <w:docPartPr>
        <w:name w:val="EDE86F4666294FABBC02828D565A8A1B"/>
        <w:category>
          <w:name w:val="General"/>
          <w:gallery w:val="placeholder"/>
        </w:category>
        <w:types>
          <w:type w:val="bbPlcHdr"/>
        </w:types>
        <w:behaviors>
          <w:behavior w:val="content"/>
        </w:behaviors>
        <w:guid w:val="{054DE4FD-0EC4-4FF6-B7BC-387D5582EBD8}"/>
      </w:docPartPr>
      <w:docPartBody>
        <w:p w:rsidR="003C0098" w:rsidRDefault="002E416A" w:rsidP="002E416A">
          <w:pPr>
            <w:pStyle w:val="EDE86F4666294FABBC02828D565A8A1B"/>
          </w:pPr>
          <w:r w:rsidRPr="00DF027C">
            <w:t>Subtitle Text Here</w:t>
          </w:r>
        </w:p>
      </w:docPartBody>
    </w:docPart>
    <w:docPart>
      <w:docPartPr>
        <w:name w:val="6F660E9194E143A386DB52F61988E5CE"/>
        <w:category>
          <w:name w:val="General"/>
          <w:gallery w:val="placeholder"/>
        </w:category>
        <w:types>
          <w:type w:val="bbPlcHdr"/>
        </w:types>
        <w:behaviors>
          <w:behavior w:val="content"/>
        </w:behaviors>
        <w:guid w:val="{A8DB7D9D-247B-4529-A4A1-823BDE5F8CE7}"/>
      </w:docPartPr>
      <w:docPartBody>
        <w:p w:rsidR="003C0098" w:rsidRDefault="002E416A" w:rsidP="002E416A">
          <w:pPr>
            <w:pStyle w:val="6F660E9194E143A386DB52F61988E5CE"/>
          </w:pPr>
          <w:r w:rsidRPr="00DF027C">
            <w:t>Subtitle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70"/>
    <w:rsid w:val="000050EC"/>
    <w:rsid w:val="00237EA3"/>
    <w:rsid w:val="002E416A"/>
    <w:rsid w:val="003C0098"/>
    <w:rsid w:val="00732670"/>
    <w:rsid w:val="0098679D"/>
    <w:rsid w:val="00AC3B26"/>
    <w:rsid w:val="00D63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CB8DBBFE669E4BBA947F4E4BF3DE68BE">
    <w:name w:val="CB8DBBFE669E4BBA947F4E4BF3DE68BE"/>
  </w:style>
  <w:style w:type="paragraph" w:customStyle="1" w:styleId="10751BF28BED4841B5A4C1B64F18859D">
    <w:name w:val="10751BF28BED4841B5A4C1B64F18859D"/>
  </w:style>
  <w:style w:type="paragraph" w:customStyle="1" w:styleId="383A3F41FF6545DA9F1188DD17DC63EB">
    <w:name w:val="383A3F41FF6545DA9F1188DD17DC63EB"/>
  </w:style>
  <w:style w:type="paragraph" w:customStyle="1" w:styleId="CAAEF1E0EFD347119EBEDAC5230BC2C1">
    <w:name w:val="CAAEF1E0EFD347119EBEDAC5230BC2C1"/>
  </w:style>
  <w:style w:type="paragraph" w:customStyle="1" w:styleId="F1DDEBCF001F401885250B1C2CF9DF9A">
    <w:name w:val="F1DDEBCF001F401885250B1C2CF9DF9A"/>
  </w:style>
  <w:style w:type="paragraph" w:customStyle="1" w:styleId="05C3C388F31D49FDB05FBB8CC6796887">
    <w:name w:val="05C3C388F31D49FDB05FBB8CC6796887"/>
  </w:style>
  <w:style w:type="paragraph" w:customStyle="1" w:styleId="AA85B9CE43684CFC8ED5C0B88CC58CE0">
    <w:name w:val="AA85B9CE43684CFC8ED5C0B88CC58CE0"/>
  </w:style>
  <w:style w:type="paragraph" w:customStyle="1" w:styleId="DCE351FF29164CF49A07CC6A8D9A8039">
    <w:name w:val="DCE351FF29164CF49A07CC6A8D9A8039"/>
  </w:style>
  <w:style w:type="paragraph" w:customStyle="1" w:styleId="87E60657DED949BAB14689BC18405EC3">
    <w:name w:val="87E60657DED949BAB14689BC18405EC3"/>
    <w:rsid w:val="00732670"/>
  </w:style>
  <w:style w:type="paragraph" w:customStyle="1" w:styleId="48904186A4904AE38F0C63456789A4B4">
    <w:name w:val="48904186A4904AE38F0C63456789A4B4"/>
    <w:rsid w:val="00732670"/>
  </w:style>
  <w:style w:type="paragraph" w:customStyle="1" w:styleId="5B69F5B3678040BDB377B956B1C2B054">
    <w:name w:val="5B69F5B3678040BDB377B956B1C2B054"/>
    <w:rsid w:val="00732670"/>
  </w:style>
  <w:style w:type="paragraph" w:customStyle="1" w:styleId="556F9AB8062F47ABAF42BB0E7FBB96D0">
    <w:name w:val="556F9AB8062F47ABAF42BB0E7FBB96D0"/>
    <w:rsid w:val="00732670"/>
  </w:style>
  <w:style w:type="paragraph" w:customStyle="1" w:styleId="0A840224B33B459FBDCE7DEA9FD42F00">
    <w:name w:val="0A840224B33B459FBDCE7DEA9FD42F00"/>
    <w:rsid w:val="00732670"/>
  </w:style>
  <w:style w:type="paragraph" w:customStyle="1" w:styleId="4AD89A2038604AC99B9E3AB738EA13F5">
    <w:name w:val="4AD89A2038604AC99B9E3AB738EA13F5"/>
    <w:rsid w:val="002E416A"/>
  </w:style>
  <w:style w:type="paragraph" w:customStyle="1" w:styleId="9C68284612CE4A92BB0A1FD7FDDA3F13">
    <w:name w:val="9C68284612CE4A92BB0A1FD7FDDA3F13"/>
    <w:rsid w:val="002E416A"/>
  </w:style>
  <w:style w:type="paragraph" w:customStyle="1" w:styleId="6D5F9B9661B54CDEA21B713A11D72450">
    <w:name w:val="6D5F9B9661B54CDEA21B713A11D72450"/>
    <w:rsid w:val="002E416A"/>
  </w:style>
  <w:style w:type="paragraph" w:customStyle="1" w:styleId="FFFF459C7F114596995E87583766E20B">
    <w:name w:val="FFFF459C7F114596995E87583766E20B"/>
    <w:rsid w:val="002E416A"/>
  </w:style>
  <w:style w:type="paragraph" w:customStyle="1" w:styleId="6CB6587F4E9D44ADABD62200E4678C55">
    <w:name w:val="6CB6587F4E9D44ADABD62200E4678C55"/>
    <w:rsid w:val="002E416A"/>
  </w:style>
  <w:style w:type="paragraph" w:customStyle="1" w:styleId="64F5233FFA8E454596896F885EF8211E">
    <w:name w:val="64F5233FFA8E454596896F885EF8211E"/>
    <w:rsid w:val="002E416A"/>
  </w:style>
  <w:style w:type="paragraph" w:customStyle="1" w:styleId="7A36D873174C4513848D53EE4FB8809D">
    <w:name w:val="7A36D873174C4513848D53EE4FB8809D"/>
    <w:rsid w:val="002E416A"/>
  </w:style>
  <w:style w:type="paragraph" w:customStyle="1" w:styleId="E0A3AFE01C0C45C294DF92ED8914DA21">
    <w:name w:val="E0A3AFE01C0C45C294DF92ED8914DA21"/>
    <w:rsid w:val="002E416A"/>
  </w:style>
  <w:style w:type="paragraph" w:customStyle="1" w:styleId="8BE1E86E0DB240DBB07E8EA505695AE1">
    <w:name w:val="8BE1E86E0DB240DBB07E8EA505695AE1"/>
    <w:rsid w:val="002E416A"/>
  </w:style>
  <w:style w:type="paragraph" w:customStyle="1" w:styleId="82843D42F3EA4A609938A607D7837197">
    <w:name w:val="82843D42F3EA4A609938A607D7837197"/>
    <w:rsid w:val="002E416A"/>
  </w:style>
  <w:style w:type="paragraph" w:customStyle="1" w:styleId="5BB553B70D8C47CABD529192B2966B5C">
    <w:name w:val="5BB553B70D8C47CABD529192B2966B5C"/>
    <w:rsid w:val="002E416A"/>
  </w:style>
  <w:style w:type="paragraph" w:customStyle="1" w:styleId="FD6E00B68632478F94FC4F264D49AA3C">
    <w:name w:val="FD6E00B68632478F94FC4F264D49AA3C"/>
    <w:rsid w:val="002E416A"/>
  </w:style>
  <w:style w:type="paragraph" w:customStyle="1" w:styleId="5483DE39687C4DC38EF1EBC4BEA70DFC">
    <w:name w:val="5483DE39687C4DC38EF1EBC4BEA70DFC"/>
    <w:rsid w:val="002E416A"/>
  </w:style>
  <w:style w:type="paragraph" w:customStyle="1" w:styleId="098031038AD1416E8DFF3604519BD35D">
    <w:name w:val="098031038AD1416E8DFF3604519BD35D"/>
    <w:rsid w:val="002E416A"/>
  </w:style>
  <w:style w:type="paragraph" w:customStyle="1" w:styleId="520F1258485C49B2B53640BDBABA9CCC">
    <w:name w:val="520F1258485C49B2B53640BDBABA9CCC"/>
    <w:rsid w:val="002E416A"/>
  </w:style>
  <w:style w:type="paragraph" w:customStyle="1" w:styleId="2C39188A2F8D48A892934BC485606FE8">
    <w:name w:val="2C39188A2F8D48A892934BC485606FE8"/>
    <w:rsid w:val="002E416A"/>
  </w:style>
  <w:style w:type="paragraph" w:customStyle="1" w:styleId="3870FD8A59C3467E8325C63479280409">
    <w:name w:val="3870FD8A59C3467E8325C63479280409"/>
    <w:rsid w:val="002E416A"/>
  </w:style>
  <w:style w:type="paragraph" w:customStyle="1" w:styleId="FB292E5BC4D34B559B4042D64BF8BD2E">
    <w:name w:val="FB292E5BC4D34B559B4042D64BF8BD2E"/>
    <w:rsid w:val="002E416A"/>
  </w:style>
  <w:style w:type="paragraph" w:customStyle="1" w:styleId="1B595B645388485DB591987D25F5B054">
    <w:name w:val="1B595B645388485DB591987D25F5B054"/>
    <w:rsid w:val="002E416A"/>
  </w:style>
  <w:style w:type="paragraph" w:customStyle="1" w:styleId="B9A9C88902F84A3BB5043F1EED032DF4">
    <w:name w:val="B9A9C88902F84A3BB5043F1EED032DF4"/>
    <w:rsid w:val="002E416A"/>
  </w:style>
  <w:style w:type="paragraph" w:customStyle="1" w:styleId="34057C00D82044628B0DD098D393C369">
    <w:name w:val="34057C00D82044628B0DD098D393C369"/>
    <w:rsid w:val="002E416A"/>
  </w:style>
  <w:style w:type="paragraph" w:customStyle="1" w:styleId="6F368313B4274A57B6F9384775DAE491">
    <w:name w:val="6F368313B4274A57B6F9384775DAE491"/>
    <w:rsid w:val="002E416A"/>
  </w:style>
  <w:style w:type="paragraph" w:customStyle="1" w:styleId="B8F3F9D554F0410FB2FE4BC84F57C247">
    <w:name w:val="B8F3F9D554F0410FB2FE4BC84F57C247"/>
    <w:rsid w:val="002E416A"/>
  </w:style>
  <w:style w:type="paragraph" w:customStyle="1" w:styleId="7D9D13FBFD734210A6F851BC5402D148">
    <w:name w:val="7D9D13FBFD734210A6F851BC5402D148"/>
    <w:rsid w:val="002E416A"/>
  </w:style>
  <w:style w:type="paragraph" w:customStyle="1" w:styleId="2A36D3A37C594C39BB0B109D0F48DA08">
    <w:name w:val="2A36D3A37C594C39BB0B109D0F48DA08"/>
    <w:rsid w:val="002E416A"/>
  </w:style>
  <w:style w:type="paragraph" w:customStyle="1" w:styleId="94B56D394BD34CF9A98E7FDC15FEF014">
    <w:name w:val="94B56D394BD34CF9A98E7FDC15FEF014"/>
    <w:rsid w:val="002E416A"/>
  </w:style>
  <w:style w:type="paragraph" w:customStyle="1" w:styleId="1292A86F61524C19905871145C8007D5">
    <w:name w:val="1292A86F61524C19905871145C8007D5"/>
    <w:rsid w:val="002E416A"/>
  </w:style>
  <w:style w:type="paragraph" w:customStyle="1" w:styleId="B93E89757E304619A333DC65DB049E34">
    <w:name w:val="B93E89757E304619A333DC65DB049E34"/>
    <w:rsid w:val="002E416A"/>
  </w:style>
  <w:style w:type="paragraph" w:customStyle="1" w:styleId="E8C5BD520DD540D4A5D3EE329CF67ACC">
    <w:name w:val="E8C5BD520DD540D4A5D3EE329CF67ACC"/>
    <w:rsid w:val="002E416A"/>
  </w:style>
  <w:style w:type="paragraph" w:customStyle="1" w:styleId="DCD23433484C434E951473195647F767">
    <w:name w:val="DCD23433484C434E951473195647F767"/>
    <w:rsid w:val="002E416A"/>
  </w:style>
  <w:style w:type="paragraph" w:customStyle="1" w:styleId="B09E96921F86435C8C1BFFD984B8C527">
    <w:name w:val="B09E96921F86435C8C1BFFD984B8C527"/>
    <w:rsid w:val="002E416A"/>
  </w:style>
  <w:style w:type="paragraph" w:customStyle="1" w:styleId="594A7828D0D2416A984C576A350C7CF5">
    <w:name w:val="594A7828D0D2416A984C576A350C7CF5"/>
    <w:rsid w:val="002E416A"/>
  </w:style>
  <w:style w:type="paragraph" w:customStyle="1" w:styleId="33A596D5D7DE4EBC909A72588813BFF5">
    <w:name w:val="33A596D5D7DE4EBC909A72588813BFF5"/>
    <w:rsid w:val="002E416A"/>
  </w:style>
  <w:style w:type="paragraph" w:customStyle="1" w:styleId="0B6A9A5B4998427D89ABACFDA56CC585">
    <w:name w:val="0B6A9A5B4998427D89ABACFDA56CC585"/>
    <w:rsid w:val="002E416A"/>
  </w:style>
  <w:style w:type="paragraph" w:customStyle="1" w:styleId="A87A0285F7DE4E7492A02128AABEDD44">
    <w:name w:val="A87A0285F7DE4E7492A02128AABEDD44"/>
    <w:rsid w:val="002E416A"/>
  </w:style>
  <w:style w:type="paragraph" w:customStyle="1" w:styleId="601804E7292D473CAA19A25D994A84BC">
    <w:name w:val="601804E7292D473CAA19A25D994A84BC"/>
    <w:rsid w:val="002E416A"/>
  </w:style>
  <w:style w:type="paragraph" w:customStyle="1" w:styleId="7CAAFB0E9B944A3C84E6BB6BE4BDF9DC">
    <w:name w:val="7CAAFB0E9B944A3C84E6BB6BE4BDF9DC"/>
    <w:rsid w:val="002E416A"/>
  </w:style>
  <w:style w:type="paragraph" w:customStyle="1" w:styleId="06494B2B65C143A9A07C7E6AC29DA25F">
    <w:name w:val="06494B2B65C143A9A07C7E6AC29DA25F"/>
    <w:rsid w:val="002E416A"/>
  </w:style>
  <w:style w:type="paragraph" w:customStyle="1" w:styleId="018B22655BA4469D88147B581CE33972">
    <w:name w:val="018B22655BA4469D88147B581CE33972"/>
    <w:rsid w:val="002E416A"/>
  </w:style>
  <w:style w:type="paragraph" w:customStyle="1" w:styleId="12BD393DC57148BF87F2A90211EBC725">
    <w:name w:val="12BD393DC57148BF87F2A90211EBC725"/>
    <w:rsid w:val="002E416A"/>
  </w:style>
  <w:style w:type="paragraph" w:customStyle="1" w:styleId="5134193CF1F945F286D3943B6D539C32">
    <w:name w:val="5134193CF1F945F286D3943B6D539C32"/>
    <w:rsid w:val="002E416A"/>
  </w:style>
  <w:style w:type="paragraph" w:customStyle="1" w:styleId="90A178A35A6249E8ABF518D5442CB533">
    <w:name w:val="90A178A35A6249E8ABF518D5442CB533"/>
    <w:rsid w:val="002E416A"/>
  </w:style>
  <w:style w:type="paragraph" w:customStyle="1" w:styleId="C1812217ECEA4A2DA7134950394B2FAE">
    <w:name w:val="C1812217ECEA4A2DA7134950394B2FAE"/>
    <w:rsid w:val="002E416A"/>
  </w:style>
  <w:style w:type="paragraph" w:customStyle="1" w:styleId="82832BD762354926BAD7055AF097A8CD">
    <w:name w:val="82832BD762354926BAD7055AF097A8CD"/>
    <w:rsid w:val="002E416A"/>
  </w:style>
  <w:style w:type="paragraph" w:customStyle="1" w:styleId="8BFB45470DD34C808B9F3EEE49AEBA3B">
    <w:name w:val="8BFB45470DD34C808B9F3EEE49AEBA3B"/>
    <w:rsid w:val="002E416A"/>
  </w:style>
  <w:style w:type="paragraph" w:customStyle="1" w:styleId="696F1A672E4B4F1EAE8D026FED5A5478">
    <w:name w:val="696F1A672E4B4F1EAE8D026FED5A5478"/>
    <w:rsid w:val="002E416A"/>
  </w:style>
  <w:style w:type="paragraph" w:customStyle="1" w:styleId="8AEB38D29DCD4EBAAD3520E9C01EA8D8">
    <w:name w:val="8AEB38D29DCD4EBAAD3520E9C01EA8D8"/>
    <w:rsid w:val="002E416A"/>
  </w:style>
  <w:style w:type="paragraph" w:customStyle="1" w:styleId="F03FFFD6741B469C8B6D071CACCB2B9E">
    <w:name w:val="F03FFFD6741B469C8B6D071CACCB2B9E"/>
    <w:rsid w:val="002E416A"/>
  </w:style>
  <w:style w:type="paragraph" w:customStyle="1" w:styleId="FC7E8C30A59B45719FE8BA4C2E48A244">
    <w:name w:val="FC7E8C30A59B45719FE8BA4C2E48A244"/>
    <w:rsid w:val="002E416A"/>
  </w:style>
  <w:style w:type="paragraph" w:customStyle="1" w:styleId="2529CC84471B43918EB93204D5D288E6">
    <w:name w:val="2529CC84471B43918EB93204D5D288E6"/>
    <w:rsid w:val="002E416A"/>
  </w:style>
  <w:style w:type="paragraph" w:customStyle="1" w:styleId="E7285C9219D24171937C7C97C4BEB342">
    <w:name w:val="E7285C9219D24171937C7C97C4BEB342"/>
    <w:rsid w:val="002E416A"/>
  </w:style>
  <w:style w:type="paragraph" w:customStyle="1" w:styleId="521FFA1B3DCF4D62AF0C2A5DF3029303">
    <w:name w:val="521FFA1B3DCF4D62AF0C2A5DF3029303"/>
    <w:rsid w:val="002E416A"/>
  </w:style>
  <w:style w:type="paragraph" w:customStyle="1" w:styleId="BA0AB0947EFC432A8F669EBA292A136A">
    <w:name w:val="BA0AB0947EFC432A8F669EBA292A136A"/>
    <w:rsid w:val="002E416A"/>
  </w:style>
  <w:style w:type="paragraph" w:customStyle="1" w:styleId="D6DF3B3966464E399F3962B7FCD26F60">
    <w:name w:val="D6DF3B3966464E399F3962B7FCD26F60"/>
    <w:rsid w:val="002E416A"/>
  </w:style>
  <w:style w:type="paragraph" w:customStyle="1" w:styleId="E934438AC0C74248A0429B42630D2DED">
    <w:name w:val="E934438AC0C74248A0429B42630D2DED"/>
    <w:rsid w:val="002E416A"/>
  </w:style>
  <w:style w:type="paragraph" w:customStyle="1" w:styleId="0BAF969450464D52A92A2ECF309D6D2C">
    <w:name w:val="0BAF969450464D52A92A2ECF309D6D2C"/>
    <w:rsid w:val="002E416A"/>
  </w:style>
  <w:style w:type="paragraph" w:customStyle="1" w:styleId="9D9AB65245A04FA78280CB467357FAF3">
    <w:name w:val="9D9AB65245A04FA78280CB467357FAF3"/>
    <w:rsid w:val="002E416A"/>
  </w:style>
  <w:style w:type="paragraph" w:customStyle="1" w:styleId="CDD6CD791433450588F124710EBBA9F1">
    <w:name w:val="CDD6CD791433450588F124710EBBA9F1"/>
    <w:rsid w:val="002E416A"/>
  </w:style>
  <w:style w:type="paragraph" w:customStyle="1" w:styleId="02977A2E3C524406A023BD0FDD1889BE">
    <w:name w:val="02977A2E3C524406A023BD0FDD1889BE"/>
    <w:rsid w:val="002E416A"/>
  </w:style>
  <w:style w:type="paragraph" w:customStyle="1" w:styleId="ADAC5A2F30454CEA85FA9501DABFFF97">
    <w:name w:val="ADAC5A2F30454CEA85FA9501DABFFF97"/>
    <w:rsid w:val="002E416A"/>
  </w:style>
  <w:style w:type="paragraph" w:customStyle="1" w:styleId="DCC5DB6A4BA8444FA33253D12A77074C">
    <w:name w:val="DCC5DB6A4BA8444FA33253D12A77074C"/>
    <w:rsid w:val="002E416A"/>
  </w:style>
  <w:style w:type="paragraph" w:customStyle="1" w:styleId="75B8762ED4504A2E9ED43CEAFF2FC73A">
    <w:name w:val="75B8762ED4504A2E9ED43CEAFF2FC73A"/>
    <w:rsid w:val="002E416A"/>
  </w:style>
  <w:style w:type="paragraph" w:customStyle="1" w:styleId="150582A331434F4D88A1F69768AC7523">
    <w:name w:val="150582A331434F4D88A1F69768AC7523"/>
    <w:rsid w:val="002E416A"/>
  </w:style>
  <w:style w:type="paragraph" w:customStyle="1" w:styleId="33876B752BAA40D9ABE14F83650DB13F">
    <w:name w:val="33876B752BAA40D9ABE14F83650DB13F"/>
    <w:rsid w:val="002E416A"/>
  </w:style>
  <w:style w:type="paragraph" w:customStyle="1" w:styleId="8FD1E8099D8F4102836F5C7B9693496F">
    <w:name w:val="8FD1E8099D8F4102836F5C7B9693496F"/>
    <w:rsid w:val="002E416A"/>
  </w:style>
  <w:style w:type="paragraph" w:customStyle="1" w:styleId="B33294794F034544B0F8690F2BD4793A">
    <w:name w:val="B33294794F034544B0F8690F2BD4793A"/>
    <w:rsid w:val="002E416A"/>
  </w:style>
  <w:style w:type="paragraph" w:customStyle="1" w:styleId="1956567FC78E4F80A2CDA54F489B4C77">
    <w:name w:val="1956567FC78E4F80A2CDA54F489B4C77"/>
    <w:rsid w:val="002E416A"/>
  </w:style>
  <w:style w:type="paragraph" w:customStyle="1" w:styleId="4A790E3F44D54A9BADFF7ED784EB19F0">
    <w:name w:val="4A790E3F44D54A9BADFF7ED784EB19F0"/>
    <w:rsid w:val="002E416A"/>
  </w:style>
  <w:style w:type="paragraph" w:customStyle="1" w:styleId="2760E464005A468FA7FCB3EB1C12CD64">
    <w:name w:val="2760E464005A468FA7FCB3EB1C12CD64"/>
    <w:rsid w:val="002E416A"/>
  </w:style>
  <w:style w:type="paragraph" w:customStyle="1" w:styleId="74C77C035FE24B07AFA4DE3015E71AFE">
    <w:name w:val="74C77C035FE24B07AFA4DE3015E71AFE"/>
    <w:rsid w:val="002E416A"/>
  </w:style>
  <w:style w:type="paragraph" w:customStyle="1" w:styleId="A8E85C07081E43A8AE13544089082FCD">
    <w:name w:val="A8E85C07081E43A8AE13544089082FCD"/>
    <w:rsid w:val="002E416A"/>
  </w:style>
  <w:style w:type="paragraph" w:customStyle="1" w:styleId="86356BDF367A421EBEF5B073DF9875A8">
    <w:name w:val="86356BDF367A421EBEF5B073DF9875A8"/>
    <w:rsid w:val="002E416A"/>
  </w:style>
  <w:style w:type="paragraph" w:customStyle="1" w:styleId="F67FC15B82A8472BB78DC262176115D0">
    <w:name w:val="F67FC15B82A8472BB78DC262176115D0"/>
    <w:rsid w:val="002E416A"/>
  </w:style>
  <w:style w:type="paragraph" w:customStyle="1" w:styleId="5C47D6C90BF243A8B12FC9BDC5DF0DBC">
    <w:name w:val="5C47D6C90BF243A8B12FC9BDC5DF0DBC"/>
    <w:rsid w:val="002E416A"/>
  </w:style>
  <w:style w:type="paragraph" w:customStyle="1" w:styleId="4C891847AF8848FC91B437D2F70E40D3">
    <w:name w:val="4C891847AF8848FC91B437D2F70E40D3"/>
    <w:rsid w:val="002E416A"/>
  </w:style>
  <w:style w:type="paragraph" w:customStyle="1" w:styleId="EDE86F4666294FABBC02828D565A8A1B">
    <w:name w:val="EDE86F4666294FABBC02828D565A8A1B"/>
    <w:rsid w:val="002E416A"/>
  </w:style>
  <w:style w:type="paragraph" w:customStyle="1" w:styleId="DBDB9FD4255E4B338924BE3432FE280B">
    <w:name w:val="DBDB9FD4255E4B338924BE3432FE280B"/>
    <w:rsid w:val="002E416A"/>
  </w:style>
  <w:style w:type="paragraph" w:customStyle="1" w:styleId="6F660E9194E143A386DB52F61988E5CE">
    <w:name w:val="6F660E9194E143A386DB52F61988E5CE"/>
    <w:rsid w:val="002E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Atanu Dutta Gupta</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{57047D9A-288D-4699-B542-24E785AF058D}TF7e53ee0d-dd7d-4335-8cfd-efae5a747b05e609b54c_win32-b0e449eb2992.dotx</Template>
  <TotalTime>21</TotalTime>
  <Pages>12</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atanu</dc:creator>
  <cp:keywords/>
  <cp:lastModifiedBy>atanu.duttagupta@outlook.com</cp:lastModifiedBy>
  <cp:revision>14</cp:revision>
  <cp:lastPrinted>2006-08-01T17:47:00Z</cp:lastPrinted>
  <dcterms:created xsi:type="dcterms:W3CDTF">2026-05-01T06:29:00Z</dcterms:created>
  <dcterms:modified xsi:type="dcterms:W3CDTF">2026-05-01T14:48:00Z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